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5C0A" w14:textId="77777777" w:rsidR="00154224" w:rsidRDefault="00154224"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4AE4713D" wp14:editId="038B121F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224692" id="Group 1" o:spid="_x0000_s1026" alt="Decorative" style="position:absolute;margin-left:-36pt;margin-top:-36pt;width:612pt;height:11in;z-index:-251653120;mso-position-horizontal-relative:margin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636197D6" w14:textId="77777777" w:rsidTr="5B962731">
        <w:tc>
          <w:tcPr>
            <w:tcW w:w="5395" w:type="dxa"/>
          </w:tcPr>
          <w:p w14:paraId="154EB0F2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6E6E811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641805A8" w14:textId="77777777" w:rsidTr="5B962731">
        <w:trPr>
          <w:trHeight w:val="2719"/>
        </w:trPr>
        <w:tc>
          <w:tcPr>
            <w:tcW w:w="5395" w:type="dxa"/>
          </w:tcPr>
          <w:p w14:paraId="320AC768" w14:textId="2BE48C53" w:rsidR="00A81248" w:rsidRPr="003A798E" w:rsidRDefault="00E4701E" w:rsidP="00637665">
            <w:pPr>
              <w:pStyle w:val="Heading1"/>
            </w:pPr>
            <w:r>
              <w:t>Breaking into Tech</w:t>
            </w:r>
          </w:p>
        </w:tc>
        <w:tc>
          <w:tcPr>
            <w:tcW w:w="5395" w:type="dxa"/>
          </w:tcPr>
          <w:p w14:paraId="6290B260" w14:textId="77777777" w:rsidR="00A81248" w:rsidRPr="003A798E" w:rsidRDefault="00A81248"/>
        </w:tc>
      </w:tr>
      <w:tr w:rsidR="00A81248" w:rsidRPr="003A798E" w14:paraId="05D618EC" w14:textId="77777777" w:rsidTr="5B962731">
        <w:trPr>
          <w:trHeight w:val="7776"/>
        </w:trPr>
        <w:tc>
          <w:tcPr>
            <w:tcW w:w="5395" w:type="dxa"/>
          </w:tcPr>
          <w:p w14:paraId="089DF6BF" w14:textId="77777777" w:rsidR="00A81248" w:rsidRPr="003A798E" w:rsidRDefault="00A81248"/>
        </w:tc>
        <w:tc>
          <w:tcPr>
            <w:tcW w:w="5395" w:type="dxa"/>
          </w:tcPr>
          <w:p w14:paraId="2F0FA267" w14:textId="77777777" w:rsidR="00A81248" w:rsidRPr="003A798E" w:rsidRDefault="00A81248"/>
        </w:tc>
      </w:tr>
      <w:tr w:rsidR="00A81248" w:rsidRPr="003A798E" w14:paraId="32E29829" w14:textId="77777777" w:rsidTr="5B962731">
        <w:trPr>
          <w:trHeight w:val="1299"/>
        </w:trPr>
        <w:tc>
          <w:tcPr>
            <w:tcW w:w="5395" w:type="dxa"/>
          </w:tcPr>
          <w:p w14:paraId="0186BE80" w14:textId="77777777" w:rsidR="00A81248" w:rsidRPr="003A798E" w:rsidRDefault="00A81248"/>
        </w:tc>
        <w:tc>
          <w:tcPr>
            <w:tcW w:w="5395" w:type="dxa"/>
          </w:tcPr>
          <w:p w14:paraId="2946E0C9" w14:textId="33E17941" w:rsidR="00A81248" w:rsidRPr="000A2A69" w:rsidRDefault="00E4701E" w:rsidP="00A81248">
            <w:pPr>
              <w:pStyle w:val="Heading2"/>
            </w:pPr>
            <w:r>
              <w:t>Phetoe Masello</w:t>
            </w:r>
          </w:p>
          <w:p w14:paraId="1F2A3FE9" w14:textId="4B833CBC" w:rsidR="00A81248" w:rsidRPr="003A798E" w:rsidRDefault="00E4701E" w:rsidP="00637665">
            <w:pPr>
              <w:pStyle w:val="Heading2"/>
            </w:pPr>
            <w:r>
              <w:t>ST10519989</w:t>
            </w:r>
          </w:p>
        </w:tc>
      </w:tr>
      <w:tr w:rsidR="00A81248" w:rsidRPr="00D26C99" w14:paraId="5EC753E8" w14:textId="77777777" w:rsidTr="5B962731">
        <w:trPr>
          <w:trHeight w:val="1402"/>
        </w:trPr>
        <w:tc>
          <w:tcPr>
            <w:tcW w:w="5395" w:type="dxa"/>
          </w:tcPr>
          <w:p w14:paraId="39F43C2B" w14:textId="77777777" w:rsidR="00A81248" w:rsidRPr="003A798E" w:rsidRDefault="00A81248"/>
        </w:tc>
        <w:tc>
          <w:tcPr>
            <w:tcW w:w="5395" w:type="dxa"/>
          </w:tcPr>
          <w:p w14:paraId="69B50297" w14:textId="30007CB2" w:rsidR="00A81248" w:rsidRPr="000A2A69" w:rsidRDefault="00E4701E" w:rsidP="00A81248">
            <w:pPr>
              <w:pStyle w:val="Heading2"/>
              <w:rPr>
                <w:lang w:val="fr-FR"/>
              </w:rPr>
            </w:pPr>
            <w:r>
              <w:t xml:space="preserve">WEDE5020 </w:t>
            </w:r>
          </w:p>
          <w:p w14:paraId="60314F98" w14:textId="18013CC9" w:rsidR="00A81248" w:rsidRPr="00A059BA" w:rsidRDefault="00A81248" w:rsidP="00637665">
            <w:pPr>
              <w:pStyle w:val="Heading2"/>
              <w:rPr>
                <w:lang w:val="fr-FR"/>
              </w:rPr>
            </w:pPr>
          </w:p>
        </w:tc>
      </w:tr>
    </w:tbl>
    <w:p w14:paraId="1FEAD562" w14:textId="77777777" w:rsidR="00154224" w:rsidRPr="00A059BA" w:rsidRDefault="00154224">
      <w:pPr>
        <w:rPr>
          <w:lang w:val="fr-FR"/>
        </w:rPr>
      </w:pPr>
    </w:p>
    <w:p w14:paraId="0F08CBE0" w14:textId="77777777" w:rsidR="00154224" w:rsidRPr="00A059BA" w:rsidRDefault="00154224">
      <w:pPr>
        <w:rPr>
          <w:lang w:val="fr-FR"/>
        </w:rPr>
        <w:sectPr w:rsidR="00154224" w:rsidRPr="00A059BA" w:rsidSect="00286C35">
          <w:pgSz w:w="12240" w:h="15840" w:code="1"/>
          <w:pgMar w:top="720" w:right="720" w:bottom="0" w:left="720" w:header="0" w:footer="0" w:gutter="0"/>
          <w:cols w:space="708"/>
          <w:titlePg/>
          <w:docGrid w:linePitch="360"/>
        </w:sectPr>
      </w:pPr>
    </w:p>
    <w:p w14:paraId="03B8967C" w14:textId="0AB31EA5" w:rsidR="00A81248" w:rsidRDefault="00E4701E" w:rsidP="00E4701E">
      <w:pPr>
        <w:jc w:val="center"/>
        <w:rPr>
          <w:rFonts w:ascii="Arial" w:hAnsi="Arial" w:cs="Arial"/>
          <w:sz w:val="68"/>
          <w:szCs w:val="68"/>
        </w:rPr>
      </w:pPr>
      <w:r w:rsidRPr="0018376E">
        <w:rPr>
          <w:rFonts w:ascii="Arial" w:hAnsi="Arial" w:cs="Arial"/>
          <w:sz w:val="68"/>
          <w:szCs w:val="68"/>
        </w:rPr>
        <w:lastRenderedPageBreak/>
        <w:t>Contents</w:t>
      </w:r>
    </w:p>
    <w:p w14:paraId="3C10463A" w14:textId="77777777" w:rsidR="0018376E" w:rsidRPr="0018376E" w:rsidRDefault="0018376E" w:rsidP="00E4701E">
      <w:pPr>
        <w:jc w:val="center"/>
        <w:rPr>
          <w:rFonts w:ascii="Arial" w:hAnsi="Arial" w:cs="Arial"/>
          <w:sz w:val="68"/>
          <w:szCs w:val="68"/>
        </w:rPr>
      </w:pPr>
    </w:p>
    <w:sdt>
      <w:sdtPr>
        <w:rPr>
          <w:rFonts w:asciiTheme="minorHAnsi" w:eastAsiaTheme="minorHAnsi" w:hAnsiTheme="minorHAnsi" w:cstheme="minorBidi"/>
          <w:color w:val="auto"/>
          <w:sz w:val="56"/>
          <w:szCs w:val="56"/>
        </w:rPr>
        <w:id w:val="-964122169"/>
        <w:docPartObj>
          <w:docPartGallery w:val="Table of Contents"/>
          <w:docPartUnique/>
        </w:docPartObj>
      </w:sdtPr>
      <w:sdtContent>
        <w:p w14:paraId="12646DB7" w14:textId="64DF3D6D" w:rsidR="0018376E" w:rsidRPr="0018376E" w:rsidRDefault="0018376E">
          <w:pPr>
            <w:pStyle w:val="TOCHeading"/>
            <w:rPr>
              <w:sz w:val="60"/>
              <w:szCs w:val="60"/>
            </w:rPr>
          </w:pPr>
          <w:r w:rsidRPr="0018376E">
            <w:rPr>
              <w:sz w:val="60"/>
              <w:szCs w:val="60"/>
            </w:rPr>
            <w:t>Table of Contents</w:t>
          </w:r>
        </w:p>
        <w:p w14:paraId="31D1BCC7" w14:textId="3BE652B1" w:rsidR="0018376E" w:rsidRPr="0018376E" w:rsidRDefault="0018376E">
          <w:pPr>
            <w:pStyle w:val="TOC1"/>
            <w:rPr>
              <w:sz w:val="56"/>
              <w:szCs w:val="56"/>
            </w:rPr>
          </w:pPr>
          <w:r w:rsidRPr="0018376E">
            <w:rPr>
              <w:b/>
              <w:bCs/>
              <w:sz w:val="56"/>
              <w:szCs w:val="56"/>
            </w:rPr>
            <w:t>Introduction</w:t>
          </w:r>
          <w:r w:rsidRPr="0018376E">
            <w:rPr>
              <w:sz w:val="56"/>
              <w:szCs w:val="56"/>
            </w:rPr>
            <w:ptab w:relativeTo="margin" w:alignment="right" w:leader="dot"/>
          </w:r>
        </w:p>
        <w:p w14:paraId="5562BFE7" w14:textId="77777777" w:rsidR="0018376E" w:rsidRPr="0018376E" w:rsidRDefault="0018376E" w:rsidP="0018376E">
          <w:pPr>
            <w:rPr>
              <w:sz w:val="56"/>
              <w:szCs w:val="56"/>
            </w:rPr>
          </w:pPr>
        </w:p>
        <w:p w14:paraId="5643FA14" w14:textId="0DFF18C3" w:rsidR="0018376E" w:rsidRPr="0018376E" w:rsidRDefault="0018376E">
          <w:pPr>
            <w:pStyle w:val="TOC2"/>
            <w:ind w:left="216"/>
            <w:rPr>
              <w:sz w:val="56"/>
              <w:szCs w:val="56"/>
            </w:rPr>
          </w:pPr>
          <w:r w:rsidRPr="0018376E">
            <w:rPr>
              <w:sz w:val="56"/>
              <w:szCs w:val="56"/>
            </w:rPr>
            <w:t>Goals and Objectives</w:t>
          </w:r>
          <w:r w:rsidRPr="0018376E">
            <w:rPr>
              <w:sz w:val="56"/>
              <w:szCs w:val="56"/>
            </w:rPr>
            <w:ptab w:relativeTo="margin" w:alignment="right" w:leader="dot"/>
          </w:r>
        </w:p>
        <w:p w14:paraId="7AC808B2" w14:textId="77777777" w:rsidR="0018376E" w:rsidRPr="0018376E" w:rsidRDefault="0018376E" w:rsidP="0018376E">
          <w:pPr>
            <w:rPr>
              <w:sz w:val="56"/>
              <w:szCs w:val="56"/>
            </w:rPr>
          </w:pPr>
        </w:p>
        <w:p w14:paraId="3DE83ABA" w14:textId="0E6596C2" w:rsidR="0018376E" w:rsidRPr="0018376E" w:rsidRDefault="0018376E">
          <w:pPr>
            <w:pStyle w:val="TOC1"/>
            <w:rPr>
              <w:sz w:val="56"/>
              <w:szCs w:val="56"/>
            </w:rPr>
          </w:pPr>
          <w:r w:rsidRPr="0018376E">
            <w:rPr>
              <w:sz w:val="56"/>
              <w:szCs w:val="56"/>
            </w:rPr>
            <w:t>Design and user experience</w:t>
          </w:r>
          <w:r w:rsidRPr="0018376E">
            <w:rPr>
              <w:b/>
              <w:bCs/>
              <w:sz w:val="56"/>
              <w:szCs w:val="56"/>
            </w:rPr>
            <w:t xml:space="preserve"> </w:t>
          </w:r>
          <w:r w:rsidRPr="0018376E">
            <w:rPr>
              <w:sz w:val="56"/>
              <w:szCs w:val="56"/>
            </w:rPr>
            <w:ptab w:relativeTo="margin" w:alignment="right" w:leader="dot"/>
          </w:r>
        </w:p>
        <w:p w14:paraId="6807A68D" w14:textId="77777777" w:rsidR="0018376E" w:rsidRPr="0018376E" w:rsidRDefault="0018376E" w:rsidP="0018376E">
          <w:pPr>
            <w:rPr>
              <w:sz w:val="56"/>
              <w:szCs w:val="56"/>
            </w:rPr>
          </w:pPr>
        </w:p>
        <w:p w14:paraId="1121C98A" w14:textId="6A554081" w:rsidR="0018376E" w:rsidRPr="0018376E" w:rsidRDefault="0018376E">
          <w:pPr>
            <w:pStyle w:val="TOC2"/>
            <w:ind w:left="216"/>
            <w:rPr>
              <w:sz w:val="56"/>
              <w:szCs w:val="56"/>
            </w:rPr>
          </w:pPr>
          <w:r w:rsidRPr="0018376E">
            <w:rPr>
              <w:sz w:val="56"/>
              <w:szCs w:val="56"/>
            </w:rPr>
            <w:t xml:space="preserve">Technical requirements </w:t>
          </w:r>
          <w:r w:rsidRPr="0018376E">
            <w:rPr>
              <w:sz w:val="56"/>
              <w:szCs w:val="56"/>
            </w:rPr>
            <w:ptab w:relativeTo="margin" w:alignment="right" w:leader="dot"/>
          </w:r>
        </w:p>
        <w:p w14:paraId="016A2701" w14:textId="77777777" w:rsidR="0018376E" w:rsidRPr="0018376E" w:rsidRDefault="0018376E" w:rsidP="0018376E">
          <w:pPr>
            <w:rPr>
              <w:sz w:val="56"/>
              <w:szCs w:val="56"/>
            </w:rPr>
          </w:pPr>
        </w:p>
        <w:p w14:paraId="6A76A62F" w14:textId="77777777" w:rsidR="0018376E" w:rsidRPr="0018376E" w:rsidRDefault="0018376E" w:rsidP="0018376E">
          <w:pPr>
            <w:rPr>
              <w:sz w:val="56"/>
              <w:szCs w:val="56"/>
            </w:rPr>
          </w:pPr>
        </w:p>
        <w:p w14:paraId="76ECCEE1" w14:textId="63987F42" w:rsidR="0018376E" w:rsidRPr="0018376E" w:rsidRDefault="0018376E">
          <w:pPr>
            <w:pStyle w:val="TOC3"/>
            <w:ind w:left="446"/>
            <w:rPr>
              <w:sz w:val="56"/>
              <w:szCs w:val="56"/>
            </w:rPr>
          </w:pPr>
          <w:r w:rsidRPr="0018376E">
            <w:rPr>
              <w:sz w:val="56"/>
              <w:szCs w:val="56"/>
            </w:rPr>
            <w:t xml:space="preserve">Timeline milestones </w:t>
          </w:r>
          <w:r w:rsidRPr="0018376E">
            <w:rPr>
              <w:sz w:val="56"/>
              <w:szCs w:val="56"/>
            </w:rPr>
            <w:ptab w:relativeTo="margin" w:alignment="right" w:leader="dot"/>
          </w:r>
        </w:p>
        <w:p w14:paraId="1E0B14B2" w14:textId="77777777" w:rsidR="0018376E" w:rsidRPr="0018376E" w:rsidRDefault="0018376E" w:rsidP="0018376E">
          <w:pPr>
            <w:rPr>
              <w:sz w:val="56"/>
              <w:szCs w:val="56"/>
            </w:rPr>
          </w:pPr>
        </w:p>
        <w:p w14:paraId="30C28AC5" w14:textId="77777777" w:rsidR="0018376E" w:rsidRPr="0018376E" w:rsidRDefault="0018376E" w:rsidP="0018376E">
          <w:pPr>
            <w:rPr>
              <w:sz w:val="56"/>
              <w:szCs w:val="56"/>
            </w:rPr>
          </w:pPr>
        </w:p>
        <w:p w14:paraId="75C97A15" w14:textId="6C57047B" w:rsidR="0018376E" w:rsidRPr="0018376E" w:rsidRDefault="0018376E" w:rsidP="0018376E">
          <w:pPr>
            <w:pStyle w:val="TOC3"/>
            <w:ind w:left="446"/>
            <w:rPr>
              <w:sz w:val="56"/>
              <w:szCs w:val="56"/>
            </w:rPr>
          </w:pPr>
          <w:r w:rsidRPr="0018376E">
            <w:rPr>
              <w:sz w:val="56"/>
              <w:szCs w:val="56"/>
            </w:rPr>
            <w:t xml:space="preserve">Budget </w:t>
          </w:r>
          <w:r w:rsidRPr="0018376E">
            <w:rPr>
              <w:sz w:val="56"/>
              <w:szCs w:val="56"/>
            </w:rPr>
            <w:ptab w:relativeTo="margin" w:alignment="right" w:leader="dot"/>
          </w:r>
        </w:p>
        <w:p w14:paraId="583D700C" w14:textId="45FC30E6" w:rsidR="0018376E" w:rsidRPr="0018376E" w:rsidRDefault="00000000" w:rsidP="0018376E">
          <w:pPr>
            <w:rPr>
              <w:sz w:val="56"/>
              <w:szCs w:val="56"/>
            </w:rPr>
          </w:pPr>
        </w:p>
      </w:sdtContent>
    </w:sdt>
    <w:p w14:paraId="2B00CD1B" w14:textId="77777777" w:rsidR="00EA18E7" w:rsidRPr="0018376E" w:rsidRDefault="00EA18E7" w:rsidP="00E4701E">
      <w:pPr>
        <w:rPr>
          <w:rFonts w:ascii="Arial" w:hAnsi="Arial" w:cs="Arial"/>
          <w:sz w:val="68"/>
          <w:szCs w:val="68"/>
        </w:rPr>
      </w:pPr>
    </w:p>
    <w:p w14:paraId="2DE817D0" w14:textId="77777777" w:rsidR="0018376E" w:rsidRPr="0018376E" w:rsidRDefault="0018376E" w:rsidP="00E4701E">
      <w:pPr>
        <w:rPr>
          <w:rFonts w:ascii="Arial" w:hAnsi="Arial" w:cs="Arial"/>
          <w:sz w:val="68"/>
          <w:szCs w:val="68"/>
        </w:rPr>
      </w:pPr>
    </w:p>
    <w:p w14:paraId="3E275BAA" w14:textId="77777777" w:rsidR="00EA18E7" w:rsidRDefault="00EA18E7" w:rsidP="00E4701E">
      <w:pPr>
        <w:rPr>
          <w:rFonts w:ascii="Arial" w:hAnsi="Arial" w:cs="Arial"/>
          <w:sz w:val="52"/>
          <w:szCs w:val="52"/>
        </w:rPr>
      </w:pPr>
    </w:p>
    <w:p w14:paraId="655B1D13" w14:textId="77777777" w:rsidR="00EA18E7" w:rsidRDefault="00EA18E7" w:rsidP="00E4701E">
      <w:pPr>
        <w:rPr>
          <w:rFonts w:ascii="Arial" w:hAnsi="Arial" w:cs="Arial"/>
          <w:sz w:val="52"/>
          <w:szCs w:val="52"/>
        </w:rPr>
      </w:pPr>
    </w:p>
    <w:p w14:paraId="4482E86C" w14:textId="77777777" w:rsidR="00EA18E7" w:rsidRDefault="00EA18E7" w:rsidP="00E4701E">
      <w:pPr>
        <w:rPr>
          <w:rFonts w:ascii="Arial" w:hAnsi="Arial" w:cs="Arial"/>
          <w:sz w:val="52"/>
          <w:szCs w:val="52"/>
        </w:rPr>
      </w:pPr>
    </w:p>
    <w:p w14:paraId="4C5E136F" w14:textId="77777777" w:rsidR="00EA18E7" w:rsidRDefault="00EA18E7" w:rsidP="00E4701E">
      <w:pPr>
        <w:rPr>
          <w:rFonts w:ascii="Arial" w:hAnsi="Arial" w:cs="Arial"/>
          <w:sz w:val="52"/>
          <w:szCs w:val="52"/>
        </w:rPr>
      </w:pPr>
    </w:p>
    <w:p w14:paraId="0857B862" w14:textId="77777777" w:rsidR="00EA18E7" w:rsidRDefault="00EA18E7" w:rsidP="00EA18E7">
      <w:pPr>
        <w:pStyle w:val="Title"/>
        <w:jc w:val="center"/>
      </w:pPr>
      <w:r>
        <w:t>TechPath ZA</w:t>
      </w:r>
    </w:p>
    <w:p w14:paraId="28492CFE" w14:textId="77777777" w:rsidR="00EA18E7" w:rsidRDefault="00EA18E7" w:rsidP="00EA18E7"/>
    <w:p w14:paraId="1A4FD841" w14:textId="77777777" w:rsidR="00EA18E7" w:rsidRPr="00D860A0" w:rsidRDefault="00EA18E7" w:rsidP="00EA18E7">
      <w:pPr>
        <w:pStyle w:val="Heading1"/>
      </w:pPr>
      <w:r>
        <w:t>Introduction</w:t>
      </w:r>
    </w:p>
    <w:p w14:paraId="0427F023" w14:textId="77777777" w:rsidR="00EA18E7" w:rsidRDefault="00EA18E7" w:rsidP="00EA18E7">
      <w:pPr>
        <w:pStyle w:val="p1"/>
        <w:spacing w:line="276" w:lineRule="auto"/>
      </w:pPr>
      <w:r>
        <w:rPr>
          <w:rStyle w:val="s1"/>
        </w:rPr>
        <w:t>With the rapid growth of Artificial Intelligence (AI) in this 4th Industrial</w:t>
      </w:r>
    </w:p>
    <w:p w14:paraId="0B341CE0" w14:textId="77777777" w:rsidR="00EA18E7" w:rsidRDefault="00EA18E7" w:rsidP="00EA18E7">
      <w:pPr>
        <w:pStyle w:val="p1"/>
        <w:spacing w:line="276" w:lineRule="auto"/>
      </w:pPr>
      <w:r>
        <w:rPr>
          <w:rStyle w:val="s1"/>
        </w:rPr>
        <w:t>Revolution Age, many people fear that AI poses a threat to human employment,</w:t>
      </w:r>
    </w:p>
    <w:p w14:paraId="69446CA7" w14:textId="77777777" w:rsidR="00EA18E7" w:rsidRDefault="00EA18E7" w:rsidP="00EA18E7">
      <w:pPr>
        <w:pStyle w:val="p1"/>
        <w:spacing w:line="276" w:lineRule="auto"/>
      </w:pPr>
      <w:r>
        <w:rPr>
          <w:rStyle w:val="s1"/>
        </w:rPr>
        <w:t>particularly in technology-driven sectors. It is often seen as a force that will</w:t>
      </w:r>
    </w:p>
    <w:p w14:paraId="0109341D" w14:textId="77777777" w:rsidR="00EA18E7" w:rsidRDefault="00EA18E7" w:rsidP="00EA18E7">
      <w:pPr>
        <w:pStyle w:val="p1"/>
        <w:spacing w:line="276" w:lineRule="auto"/>
      </w:pPr>
      <w:r>
        <w:rPr>
          <w:rStyle w:val="s1"/>
        </w:rPr>
        <w:t>replace humans from their jobs and lead to the decline of job opportunities.</w:t>
      </w:r>
    </w:p>
    <w:p w14:paraId="5920F029" w14:textId="77777777" w:rsidR="00EA18E7" w:rsidRDefault="00EA18E7" w:rsidP="00EA18E7">
      <w:pPr>
        <w:pStyle w:val="p1"/>
        <w:spacing w:line="276" w:lineRule="auto"/>
      </w:pPr>
      <w:r>
        <w:rPr>
          <w:rStyle w:val="s1"/>
        </w:rPr>
        <w:t>However, the reality is more delicate. Alongside automation, AI has entirely</w:t>
      </w:r>
    </w:p>
    <w:p w14:paraId="5FAA3481" w14:textId="77777777" w:rsidR="00EA18E7" w:rsidRDefault="00EA18E7" w:rsidP="00EA18E7">
      <w:pPr>
        <w:pStyle w:val="p1"/>
        <w:spacing w:line="276" w:lineRule="auto"/>
      </w:pPr>
      <w:r>
        <w:rPr>
          <w:rStyle w:val="s1"/>
        </w:rPr>
        <w:t>increased the fields of work and accelerated the demand for specialised skills.</w:t>
      </w:r>
    </w:p>
    <w:p w14:paraId="1FAD157A" w14:textId="77777777" w:rsidR="00EA18E7" w:rsidRDefault="00EA18E7" w:rsidP="00EA18E7">
      <w:pPr>
        <w:pStyle w:val="p1"/>
        <w:spacing w:line="276" w:lineRule="auto"/>
        <w:rPr>
          <w:rStyle w:val="s1"/>
        </w:rPr>
      </w:pPr>
      <w:r>
        <w:rPr>
          <w:rStyle w:val="s1"/>
        </w:rPr>
        <w:t>The mission of it is to guide people into tech careers by leveraging AI-driven opportunities rather than fearing automation. It’s a workforce that treats AI as catalyst for innovation and long-term prosperity. This website aims for people breaking into tech-</w:t>
      </w:r>
      <w:proofErr w:type="gramStart"/>
      <w:r>
        <w:rPr>
          <w:rStyle w:val="s1"/>
        </w:rPr>
        <w:t>careers ,</w:t>
      </w:r>
      <w:proofErr w:type="gramEnd"/>
      <w:r>
        <w:rPr>
          <w:rStyle w:val="s1"/>
        </w:rPr>
        <w:t xml:space="preserve"> recent graduates and junior professionals aiming for cloud/data/cyber roles. </w:t>
      </w:r>
    </w:p>
    <w:p w14:paraId="4E1DB047" w14:textId="77777777" w:rsidR="00EA18E7" w:rsidRDefault="00EA18E7" w:rsidP="00EA18E7">
      <w:pPr>
        <w:pStyle w:val="p1"/>
        <w:spacing w:line="276" w:lineRule="auto"/>
        <w:rPr>
          <w:rStyle w:val="s1"/>
        </w:rPr>
      </w:pPr>
    </w:p>
    <w:p w14:paraId="64006E28" w14:textId="77777777" w:rsidR="00EA18E7" w:rsidRDefault="00EA18E7" w:rsidP="00EA18E7">
      <w:pPr>
        <w:pStyle w:val="Heading1"/>
      </w:pPr>
      <w:r>
        <w:t xml:space="preserve">Goals and Objectives </w:t>
      </w:r>
    </w:p>
    <w:p w14:paraId="0B8361B2" w14:textId="11E1605C" w:rsidR="000C5510" w:rsidRDefault="000C5510">
      <w:pPr>
        <w:pStyle w:val="NormalWeb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 xml:space="preserve">The goal of TechPath ZA is to give people a clear plan for getting into technology careers that are related to Artificial Intelligence. It wants to connect people with jobs </w:t>
      </w:r>
      <w:r w:rsidR="00D36BB7">
        <w:rPr>
          <w:rFonts w:ascii="Segoe UI" w:hAnsi="Segoe UI" w:cs="Segoe UI"/>
          <w:color w:val="2B2D38"/>
          <w:sz w:val="23"/>
          <w:szCs w:val="23"/>
        </w:rPr>
        <w:t>that are</w:t>
      </w:r>
      <w:r>
        <w:rPr>
          <w:rFonts w:ascii="Segoe UI" w:hAnsi="Segoe UI" w:cs="Segoe UI"/>
          <w:color w:val="2B2D38"/>
          <w:sz w:val="23"/>
          <w:szCs w:val="23"/>
        </w:rPr>
        <w:t xml:space="preserve"> available and provide them with the skills they need to get those jobs.</w:t>
      </w:r>
    </w:p>
    <w:p w14:paraId="73241188" w14:textId="1DBD3422" w:rsidR="00D36BB7" w:rsidRPr="009F7673" w:rsidRDefault="00D36BB7" w:rsidP="00CA4264">
      <w:pPr>
        <w:pStyle w:val="Heading3"/>
        <w:rPr>
          <w:rFonts w:ascii="Segoe UI" w:hAnsi="Segoe UI" w:cs="Segoe UI"/>
          <w:bCs/>
          <w:color w:val="2B2D38"/>
          <w:sz w:val="23"/>
          <w:szCs w:val="23"/>
        </w:rPr>
      </w:pPr>
      <w:r>
        <w:t>KPIS</w:t>
      </w:r>
    </w:p>
    <w:p w14:paraId="4A47A468" w14:textId="77777777" w:rsidR="000C5510" w:rsidRDefault="000C5510">
      <w:pPr>
        <w:pStyle w:val="NormalWeb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To measure how well TechPath ZA is doing it will look at the things:</w:t>
      </w:r>
    </w:p>
    <w:p w14:paraId="397B1335" w14:textId="77777777" w:rsidR="000C5510" w:rsidRDefault="000C5510">
      <w:pPr>
        <w:pStyle w:val="NormalWeb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How many people are using the website each month and how much time they are spending on it.</w:t>
      </w:r>
    </w:p>
    <w:p w14:paraId="419CA189" w14:textId="77777777" w:rsidR="000C5510" w:rsidRDefault="000C5510">
      <w:pPr>
        <w:pStyle w:val="NormalWeb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How many people are signing up for courses that are related to the technology careers.</w:t>
      </w:r>
    </w:p>
    <w:p w14:paraId="2B72212F" w14:textId="7110D8C6" w:rsidR="00EA18E7" w:rsidRPr="00D36BB7" w:rsidRDefault="000C5510" w:rsidP="00D36BB7">
      <w:pPr>
        <w:pStyle w:val="NormalWeb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lastRenderedPageBreak/>
        <w:t>What people think about how clear the career path's how m</w:t>
      </w:r>
      <w:r w:rsidR="009F7673">
        <w:rPr>
          <w:rFonts w:ascii="Segoe UI" w:hAnsi="Segoe UI" w:cs="Segoe UI"/>
          <w:color w:val="2B2D38"/>
          <w:sz w:val="23"/>
          <w:szCs w:val="23"/>
        </w:rPr>
        <w:t xml:space="preserve">any people are downloading the list of skills they need </w:t>
      </w:r>
      <w:r w:rsidR="00EA18E7">
        <w:t xml:space="preserve"> </w:t>
      </w:r>
    </w:p>
    <w:p w14:paraId="546FE18A" w14:textId="77777777" w:rsidR="00EA18E7" w:rsidRDefault="00EA18E7" w:rsidP="00EA18E7">
      <w:pPr>
        <w:pStyle w:val="Heading1"/>
        <w:spacing w:line="276" w:lineRule="auto"/>
      </w:pPr>
      <w:r>
        <w:t xml:space="preserve">Website features </w:t>
      </w:r>
    </w:p>
    <w:p w14:paraId="632C4053" w14:textId="77777777" w:rsidR="00EA18E7" w:rsidRDefault="00EA18E7" w:rsidP="00EA18E7">
      <w:pPr>
        <w:spacing w:line="276" w:lineRule="auto"/>
      </w:pPr>
      <w:r>
        <w:t>Essential features:</w:t>
      </w:r>
    </w:p>
    <w:p w14:paraId="6B1853AF" w14:textId="77777777" w:rsidR="00453CE1" w:rsidRDefault="00EA18E7" w:rsidP="00453CE1">
      <w:pPr>
        <w:spacing w:line="276" w:lineRule="auto"/>
      </w:pPr>
      <w:r>
        <w:t>•Interactive career</w:t>
      </w:r>
      <w:r>
        <w:rPr>
          <w:rFonts w:ascii="Cambria Math" w:hAnsi="Cambria Math" w:cs="Cambria Math"/>
        </w:rPr>
        <w:t>‑</w:t>
      </w:r>
      <w:r>
        <w:t xml:space="preserve">path map (junior </w:t>
      </w:r>
      <w:r>
        <w:rPr>
          <w:rFonts w:ascii="Times New Roman" w:hAnsi="Times New Roman" w:cs="Times New Roman"/>
        </w:rPr>
        <w:t>→</w:t>
      </w:r>
      <w:r>
        <w:t xml:space="preserve"> mid </w:t>
      </w:r>
      <w:r>
        <w:rPr>
          <w:rFonts w:ascii="Times New Roman" w:hAnsi="Times New Roman" w:cs="Times New Roman"/>
        </w:rPr>
        <w:t>→</w:t>
      </w:r>
      <w:r>
        <w:t xml:space="preserve"> senior) with salary bands</w:t>
      </w:r>
    </w:p>
    <w:p w14:paraId="376AFB7E" w14:textId="2B8010FC" w:rsidR="00453CE1" w:rsidRPr="00453CE1" w:rsidRDefault="00453CE1" w:rsidP="00453CE1">
      <w:pPr>
        <w:spacing w:line="276" w:lineRule="auto"/>
      </w:pPr>
      <w:r>
        <w:rPr>
          <w:rFonts w:ascii="Segoe UI" w:hAnsi="Segoe UI" w:cs="Segoe UI"/>
          <w:color w:val="2B2D38"/>
          <w:sz w:val="23"/>
          <w:szCs w:val="23"/>
        </w:rPr>
        <w:t>A map that shows people how to get from a position to a senior position in their technology career, including how much money they can expect to make.</w:t>
      </w:r>
    </w:p>
    <w:p w14:paraId="640D41B1" w14:textId="06CBD966" w:rsidR="00453CE1" w:rsidRPr="00AE6E09" w:rsidRDefault="00453CE1" w:rsidP="00AE6E09">
      <w:pPr>
        <w:pStyle w:val="NormalWeb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A list of skills that people need to get into data, cloud and cyber security careers.</w:t>
      </w:r>
    </w:p>
    <w:p w14:paraId="14ACAFE5" w14:textId="5C628787" w:rsidR="00EA18E7" w:rsidRDefault="00EA18E7" w:rsidP="00EA18E7">
      <w:pPr>
        <w:spacing w:line="276" w:lineRule="auto"/>
      </w:pPr>
      <w:r>
        <w:t xml:space="preserve">•Resource library </w:t>
      </w:r>
      <w:r w:rsidR="00BA1052">
        <w:t>that people can use to learn more about technology careers</w:t>
      </w:r>
    </w:p>
    <w:p w14:paraId="417885B1" w14:textId="7B958873" w:rsidR="00EA18E7" w:rsidRDefault="00EA18E7" w:rsidP="00EA18E7">
      <w:pPr>
        <w:spacing w:line="276" w:lineRule="auto"/>
      </w:pPr>
      <w:r>
        <w:t>•</w:t>
      </w:r>
      <w:r w:rsidR="00BA1052">
        <w:t xml:space="preserve">A list of jobs that are available in the technology field updated in time </w:t>
      </w:r>
    </w:p>
    <w:p w14:paraId="562042E9" w14:textId="57948020" w:rsidR="00EA18E7" w:rsidRDefault="00EA18E7" w:rsidP="00EA18E7">
      <w:pPr>
        <w:spacing w:line="276" w:lineRule="auto"/>
      </w:pPr>
      <w:r>
        <w:t>•Community forum for mentorship</w:t>
      </w:r>
    </w:p>
    <w:p w14:paraId="2EB3B9FD" w14:textId="77777777" w:rsidR="00EA18E7" w:rsidRDefault="00EA18E7" w:rsidP="00EA18E7">
      <w:pPr>
        <w:pStyle w:val="Heading1"/>
        <w:spacing w:line="276" w:lineRule="auto"/>
      </w:pPr>
      <w:r>
        <w:t xml:space="preserve">Design and user experience </w:t>
      </w:r>
    </w:p>
    <w:p w14:paraId="58876E38" w14:textId="77777777" w:rsidR="003D08FF" w:rsidRPr="003D08FF" w:rsidRDefault="003D08FF" w:rsidP="003D08FF"/>
    <w:p w14:paraId="3FF2F47B" w14:textId="77777777" w:rsidR="00EA18E7" w:rsidRDefault="00EA18E7" w:rsidP="00EA18E7">
      <w:pPr>
        <w:spacing w:line="276" w:lineRule="auto"/>
      </w:pPr>
      <w:r>
        <w:t>Design aesthetic: clean tech</w:t>
      </w:r>
      <w:r>
        <w:rPr>
          <w:rFonts w:ascii="Cambria Math" w:hAnsi="Cambria Math" w:cs="Cambria Math"/>
        </w:rPr>
        <w:t>‑</w:t>
      </w:r>
      <w:r>
        <w:t>forward, trustworthy.</w:t>
      </w:r>
    </w:p>
    <w:p w14:paraId="10247355" w14:textId="77777777" w:rsidR="000167FF" w:rsidRDefault="000167FF" w:rsidP="000167FF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The website should look clean and modern like a technology company.</w:t>
      </w:r>
    </w:p>
    <w:p w14:paraId="696928B5" w14:textId="1815EEF1" w:rsidR="000167FF" w:rsidRPr="000167FF" w:rsidRDefault="000167FF" w:rsidP="000167FF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•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 xml:space="preserve">The colours should be indigo, bright teal and light </w:t>
      </w:r>
      <w:proofErr w:type="gramStart"/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grey</w:t>
      </w: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 xml:space="preserve"> 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.</w:t>
      </w:r>
      <w:proofErr w:type="gramEnd"/>
    </w:p>
    <w:p w14:paraId="024B8DCF" w14:textId="1B441DD4" w:rsidR="000167FF" w:rsidRPr="000167FF" w:rsidRDefault="000167FF" w:rsidP="000167FF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•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 xml:space="preserve">The font should be easy to </w:t>
      </w:r>
      <w:proofErr w:type="gramStart"/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read,</w:t>
      </w:r>
      <w:proofErr w:type="gramEnd"/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 xml:space="preserve"> on mobile devices.</w:t>
      </w:r>
    </w:p>
    <w:p w14:paraId="278C00D0" w14:textId="1F391C3E" w:rsidR="000167FF" w:rsidRPr="000167FF" w:rsidRDefault="000167FF" w:rsidP="000167FF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•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The layout should be simple and easy to use, with plenty of space.</w:t>
      </w:r>
    </w:p>
    <w:p w14:paraId="4107F166" w14:textId="37BA8B73" w:rsidR="000167FF" w:rsidRPr="000167FF" w:rsidRDefault="000167FF" w:rsidP="000167FF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•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The website should be fast and easy to use, with buttons and links.</w:t>
      </w:r>
    </w:p>
    <w:p w14:paraId="68C4AB9F" w14:textId="0A848F4D" w:rsidR="000167FF" w:rsidRPr="000167FF" w:rsidRDefault="000167FF" w:rsidP="000167FF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•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Here is a simple description of what the website should look like:</w:t>
      </w:r>
    </w:p>
    <w:p w14:paraId="5BF8DD3C" w14:textId="1A7A2C41" w:rsidR="000167FF" w:rsidRPr="000167FF" w:rsidRDefault="000167FF" w:rsidP="000167FF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•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At the top there should be a logo on the left and a menu on the right.</w:t>
      </w:r>
    </w:p>
    <w:p w14:paraId="754C24E7" w14:textId="5C0084B1" w:rsidR="000167FF" w:rsidRPr="000167FF" w:rsidRDefault="000167FF" w:rsidP="000167FF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•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Below that there should be three cards that describe the technology careers each with an icon and a brief description.</w:t>
      </w:r>
    </w:p>
    <w:p w14:paraId="0530B785" w14:textId="1AEF544B" w:rsidR="000167FF" w:rsidRPr="000167FF" w:rsidRDefault="000167FF" w:rsidP="000167FF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lastRenderedPageBreak/>
        <w:t>•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In the middle of the page there should be a quiz that helps people figure out what skills they need to get into their desired technology career.</w:t>
      </w:r>
    </w:p>
    <w:p w14:paraId="7100800D" w14:textId="543DC511" w:rsidR="00EA18E7" w:rsidRPr="008E4A71" w:rsidRDefault="000167FF" w:rsidP="008E4A71">
      <w:pPr>
        <w:spacing w:before="150" w:after="100" w:afterAutospacing="1"/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</w:pPr>
      <w:r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•</w:t>
      </w:r>
      <w:r w:rsidRPr="000167FF">
        <w:rPr>
          <w:rFonts w:ascii="Segoe UI" w:eastAsiaTheme="minorEastAsia" w:hAnsi="Segoe UI" w:cs="Segoe UI"/>
          <w:color w:val="2B2D38"/>
          <w:sz w:val="23"/>
          <w:szCs w:val="23"/>
          <w:lang w:val="en-ZA" w:eastAsia="en-GB"/>
        </w:rPr>
        <w:t>At the bottom there should be a form where people can sign up for a newsletter and links to important pages.</w:t>
      </w:r>
    </w:p>
    <w:p w14:paraId="512E763C" w14:textId="748D1C8B" w:rsidR="006A4BD6" w:rsidRDefault="00EA18E7" w:rsidP="003552AA">
      <w:pPr>
        <w:pStyle w:val="Heading1"/>
        <w:spacing w:line="276" w:lineRule="auto"/>
      </w:pPr>
      <w:r>
        <w:t>Technical</w:t>
      </w:r>
      <w:r w:rsidR="003552AA">
        <w:t xml:space="preserve"> Requirements </w:t>
      </w:r>
    </w:p>
    <w:p w14:paraId="5209D6F2" w14:textId="648CED24" w:rsidR="003552AA" w:rsidRDefault="003552AA">
      <w:pPr>
        <w:pStyle w:val="NormalWeb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 xml:space="preserve">The website should be hosted on a site, like </w:t>
      </w:r>
      <w:proofErr w:type="spellStart"/>
      <w:r>
        <w:rPr>
          <w:rFonts w:ascii="Segoe UI" w:hAnsi="Segoe UI" w:cs="Segoe UI"/>
          <w:color w:val="2B2D38"/>
          <w:sz w:val="23"/>
          <w:szCs w:val="23"/>
        </w:rPr>
        <w:t>Vercel</w:t>
      </w:r>
      <w:proofErr w:type="spellEnd"/>
      <w:r>
        <w:rPr>
          <w:rFonts w:ascii="Segoe UI" w:hAnsi="Segoe UI" w:cs="Segoe UI"/>
          <w:color w:val="2B2D38"/>
          <w:sz w:val="23"/>
          <w:szCs w:val="23"/>
        </w:rPr>
        <w:t xml:space="preserve"> or Netlify and have a.com domain </w:t>
      </w:r>
      <w:proofErr w:type="gramStart"/>
      <w:r>
        <w:rPr>
          <w:rFonts w:ascii="Segoe UI" w:hAnsi="Segoe UI" w:cs="Segoe UI"/>
          <w:color w:val="2B2D38"/>
          <w:sz w:val="23"/>
          <w:szCs w:val="23"/>
        </w:rPr>
        <w:t>name.The</w:t>
      </w:r>
      <w:proofErr w:type="gramEnd"/>
      <w:r>
        <w:rPr>
          <w:rFonts w:ascii="Segoe UI" w:hAnsi="Segoe UI" w:cs="Segoe UI"/>
          <w:color w:val="2B2D38"/>
          <w:sz w:val="23"/>
          <w:szCs w:val="23"/>
        </w:rPr>
        <w:t xml:space="preserve"> website should be built using Next.js and React with Tailwind CSS for styling and a small Node API for the quiz logic.</w:t>
      </w:r>
    </w:p>
    <w:p w14:paraId="7CA7D021" w14:textId="77777777" w:rsidR="006A4BD6" w:rsidRDefault="006A4BD6" w:rsidP="00C61B59">
      <w:pPr>
        <w:spacing w:line="276" w:lineRule="auto"/>
      </w:pPr>
    </w:p>
    <w:p w14:paraId="0893C1BA" w14:textId="77777777" w:rsidR="006A4BD6" w:rsidRPr="006A4BD6" w:rsidRDefault="006A4BD6" w:rsidP="006A4BD6"/>
    <w:p w14:paraId="21FCE7C3" w14:textId="77777777" w:rsidR="00EA18E7" w:rsidRDefault="00EA18E7" w:rsidP="00EA18E7">
      <w:pPr>
        <w:pStyle w:val="Heading1"/>
        <w:spacing w:line="276" w:lineRule="auto"/>
      </w:pPr>
      <w:r>
        <w:t xml:space="preserve">Timeline and Milestone </w:t>
      </w:r>
    </w:p>
    <w:p w14:paraId="7E53EA32" w14:textId="77777777" w:rsidR="00EA18E7" w:rsidRPr="00787D56" w:rsidRDefault="00EA18E7" w:rsidP="00EA18E7">
      <w:r>
        <w:t>Rough 16</w:t>
      </w:r>
      <w:r>
        <w:rPr>
          <w:rFonts w:ascii="Cambria Math" w:hAnsi="Cambria Math" w:cs="Cambria Math"/>
        </w:rPr>
        <w:t>‑</w:t>
      </w:r>
      <w:r>
        <w:t>week timeline:</w:t>
      </w:r>
    </w:p>
    <w:p w14:paraId="744C6F81" w14:textId="77777777" w:rsidR="00EA18E7" w:rsidRDefault="00EA18E7" w:rsidP="00EA18E7">
      <w:pPr>
        <w:spacing w:line="276" w:lineRule="auto"/>
      </w:pPr>
      <w:r>
        <w:t>•Weeks 1: research &amp; content outline</w:t>
      </w:r>
    </w:p>
    <w:p w14:paraId="335EA512" w14:textId="77777777" w:rsidR="00EA18E7" w:rsidRDefault="00EA18E7" w:rsidP="00EA18E7">
      <w:pPr>
        <w:spacing w:line="276" w:lineRule="auto"/>
      </w:pPr>
      <w:r>
        <w:t>•Weeks 2-3: wireframes + UI kit</w:t>
      </w:r>
    </w:p>
    <w:p w14:paraId="50EF6B18" w14:textId="77777777" w:rsidR="00EA18E7" w:rsidRDefault="00EA18E7" w:rsidP="00EA18E7">
      <w:pPr>
        <w:spacing w:line="276" w:lineRule="auto"/>
      </w:pPr>
      <w:r>
        <w:t>•Weeks 4-6: build core pages &amp; quiz logic</w:t>
      </w:r>
    </w:p>
    <w:p w14:paraId="0BEC6378" w14:textId="77777777" w:rsidR="00EA18E7" w:rsidRDefault="00EA18E7" w:rsidP="00EA18E7">
      <w:pPr>
        <w:spacing w:line="276" w:lineRule="auto"/>
      </w:pPr>
      <w:r>
        <w:t>•Weeks 7-9: fix issues</w:t>
      </w:r>
    </w:p>
    <w:p w14:paraId="28BE3812" w14:textId="77777777" w:rsidR="00EA18E7" w:rsidRDefault="00EA18E7" w:rsidP="00EA18E7">
      <w:pPr>
        <w:spacing w:line="276" w:lineRule="auto"/>
      </w:pPr>
    </w:p>
    <w:p w14:paraId="06B0ADB7" w14:textId="77777777" w:rsidR="00EA18E7" w:rsidRDefault="00EA18E7" w:rsidP="00EA18E7">
      <w:pPr>
        <w:spacing w:line="276" w:lineRule="auto"/>
      </w:pPr>
      <w:r>
        <w:t xml:space="preserve">•Weeks 10: Submit </w:t>
      </w:r>
    </w:p>
    <w:p w14:paraId="43050505" w14:textId="77777777" w:rsidR="00EA18E7" w:rsidRDefault="00EA18E7" w:rsidP="00EA18E7">
      <w:pPr>
        <w:pStyle w:val="Heading1"/>
        <w:spacing w:line="276" w:lineRule="auto"/>
      </w:pPr>
      <w:r>
        <w:t xml:space="preserve">Budget </w:t>
      </w:r>
    </w:p>
    <w:p w14:paraId="329E6BDB" w14:textId="77777777" w:rsidR="00EA18E7" w:rsidRDefault="00EA18E7" w:rsidP="00EA18E7">
      <w:pPr>
        <w:spacing w:line="276" w:lineRule="auto"/>
      </w:pPr>
      <w:r>
        <w:t>•Development-R200 000</w:t>
      </w:r>
    </w:p>
    <w:p w14:paraId="029C7EA3" w14:textId="77777777" w:rsidR="00EA18E7" w:rsidRPr="00141B55" w:rsidRDefault="00EA18E7" w:rsidP="00EA18E7">
      <w:pPr>
        <w:spacing w:line="276" w:lineRule="auto"/>
        <w:rPr>
          <w:lang w:val="en-ZA"/>
        </w:rPr>
      </w:pPr>
      <w:r>
        <w:t>•Monthly subscription: R3000</w:t>
      </w:r>
    </w:p>
    <w:p w14:paraId="48B2F108" w14:textId="3368D060" w:rsidR="00EA18E7" w:rsidRDefault="00EA18E7" w:rsidP="00EA18E7">
      <w:pPr>
        <w:spacing w:line="276" w:lineRule="auto"/>
      </w:pPr>
      <w:r>
        <w:t>•Design- R 20 000</w:t>
      </w:r>
    </w:p>
    <w:p w14:paraId="361CC253" w14:textId="77777777" w:rsidR="00EA18E7" w:rsidRDefault="00EA18E7" w:rsidP="00E4701E">
      <w:pPr>
        <w:rPr>
          <w:rFonts w:ascii="Arial" w:hAnsi="Arial" w:cs="Arial"/>
          <w:sz w:val="52"/>
          <w:szCs w:val="52"/>
        </w:rPr>
      </w:pPr>
    </w:p>
    <w:p w14:paraId="09FB530D" w14:textId="6590061C" w:rsidR="00756BB9" w:rsidRPr="00756BB9" w:rsidRDefault="008A1D93" w:rsidP="0029460A">
      <w:pPr>
        <w:pStyle w:val="Heading2"/>
        <w:rPr>
          <w:rFonts w:eastAsiaTheme="minorHAnsi"/>
          <w:color w:val="auto"/>
        </w:rPr>
      </w:pPr>
      <w:r>
        <w:t xml:space="preserve">Referencing list </w:t>
      </w:r>
    </w:p>
    <w:p w14:paraId="09ADCD80" w14:textId="77777777" w:rsidR="00756BB9" w:rsidRPr="00756BB9" w:rsidRDefault="00756BB9" w:rsidP="00756BB9">
      <w:pPr>
        <w:spacing w:after="240" w:line="360" w:lineRule="atLeast"/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</w:pP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Brynjolfsson, E. and McAfee, A. (2012). </w:t>
      </w:r>
      <w:r w:rsidRPr="00756BB9">
        <w:rPr>
          <w:rFonts w:ascii="Times New Roman" w:eastAsiaTheme="minorEastAsia" w:hAnsi="Times New Roman" w:cs="Times New Roman"/>
          <w:i/>
          <w:iCs/>
          <w:color w:val="000000"/>
          <w:sz w:val="24"/>
          <w:lang w:val="en-ZA" w:eastAsia="en-GB"/>
        </w:rPr>
        <w:t xml:space="preserve">Race against the machine: how the revolution is accelerating </w:t>
      </w:r>
      <w:proofErr w:type="spellStart"/>
      <w:r w:rsidRPr="00756BB9">
        <w:rPr>
          <w:rFonts w:ascii="Times New Roman" w:eastAsiaTheme="minorEastAsia" w:hAnsi="Times New Roman" w:cs="Times New Roman"/>
          <w:i/>
          <w:iCs/>
          <w:color w:val="000000"/>
          <w:sz w:val="24"/>
          <w:lang w:val="en-ZA" w:eastAsia="en-GB"/>
        </w:rPr>
        <w:t>inovation</w:t>
      </w:r>
      <w:proofErr w:type="spellEnd"/>
      <w:r w:rsidRPr="00756BB9">
        <w:rPr>
          <w:rFonts w:ascii="Times New Roman" w:eastAsiaTheme="minorEastAsia" w:hAnsi="Times New Roman" w:cs="Times New Roman"/>
          <w:i/>
          <w:iCs/>
          <w:color w:val="000000"/>
          <w:sz w:val="24"/>
          <w:lang w:val="en-ZA" w:eastAsia="en-GB"/>
        </w:rPr>
        <w:t>, driving productivity, and irreversibly transforming employment and the economy.</w:t>
      </w: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 xml:space="preserve"> Lexington, Mass.: </w:t>
      </w:r>
      <w:proofErr w:type="spellStart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Lbdigital</w:t>
      </w:r>
      <w:proofErr w:type="spellEnd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 xml:space="preserve"> Frontier Press, Lc.</w:t>
      </w:r>
    </w:p>
    <w:p w14:paraId="6BB16EAE" w14:textId="77777777" w:rsidR="00756BB9" w:rsidRPr="00756BB9" w:rsidRDefault="00756BB9" w:rsidP="00756BB9">
      <w:pPr>
        <w:spacing w:after="240" w:line="360" w:lineRule="atLeast"/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</w:pP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lastRenderedPageBreak/>
        <w:t>El Khoury, R. ed., (2025). </w:t>
      </w:r>
      <w:r w:rsidRPr="00756BB9">
        <w:rPr>
          <w:rFonts w:ascii="Times New Roman" w:eastAsiaTheme="minorEastAsia" w:hAnsi="Times New Roman" w:cs="Times New Roman"/>
          <w:i/>
          <w:iCs/>
          <w:color w:val="000000"/>
          <w:sz w:val="24"/>
          <w:lang w:val="en-ZA" w:eastAsia="en-GB"/>
        </w:rPr>
        <w:t>The Future of Work: How Technology is Transforming Jobs and Skills</w:t>
      </w: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. </w:t>
      </w:r>
      <w:r w:rsidRPr="00756BB9">
        <w:rPr>
          <w:rFonts w:ascii="Times New Roman" w:eastAsiaTheme="minorEastAsia" w:hAnsi="Times New Roman" w:cs="Times New Roman"/>
          <w:i/>
          <w:iCs/>
          <w:color w:val="000000"/>
          <w:sz w:val="24"/>
          <w:lang w:val="en-ZA" w:eastAsia="en-GB"/>
        </w:rPr>
        <w:t>Studies in Systems, Decision and Control</w:t>
      </w: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 xml:space="preserve">. Cham: Springer Nature Switzerland. </w:t>
      </w:r>
      <w:proofErr w:type="spellStart"/>
      <w:proofErr w:type="gramStart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doi:https</w:t>
      </w:r>
      <w:proofErr w:type="spellEnd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://doi.org/10.1007/978-3-031-87372-0</w:t>
      </w:r>
      <w:proofErr w:type="gramEnd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.</w:t>
      </w:r>
    </w:p>
    <w:p w14:paraId="10EFF87C" w14:textId="77777777" w:rsidR="00756BB9" w:rsidRPr="00756BB9" w:rsidRDefault="00756BB9" w:rsidP="00756BB9">
      <w:pPr>
        <w:spacing w:after="240" w:line="360" w:lineRule="atLeast"/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</w:pPr>
      <w:proofErr w:type="spellStart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Hötte</w:t>
      </w:r>
      <w:proofErr w:type="spellEnd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, K., Somers, M. and Theodorakopoulos, A. (2023). Technology and jobs: A systematic literature review. </w:t>
      </w:r>
      <w:r w:rsidRPr="00756BB9">
        <w:rPr>
          <w:rFonts w:ascii="Times New Roman" w:eastAsiaTheme="minorEastAsia" w:hAnsi="Times New Roman" w:cs="Times New Roman"/>
          <w:i/>
          <w:iCs/>
          <w:color w:val="000000"/>
          <w:sz w:val="24"/>
          <w:lang w:val="en-ZA" w:eastAsia="en-GB"/>
        </w:rPr>
        <w:t>Technological Forecasting and Social Change</w:t>
      </w: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 xml:space="preserve">, [online] 194(122750), p.122750. </w:t>
      </w:r>
      <w:proofErr w:type="spellStart"/>
      <w:proofErr w:type="gramStart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doi:https</w:t>
      </w:r>
      <w:proofErr w:type="spellEnd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://doi.org/10.1016/j.techfore.2023.122750</w:t>
      </w:r>
      <w:proofErr w:type="gramEnd"/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.</w:t>
      </w:r>
    </w:p>
    <w:p w14:paraId="611C567B" w14:textId="77777777" w:rsidR="00756BB9" w:rsidRPr="00756BB9" w:rsidRDefault="00756BB9" w:rsidP="00756BB9">
      <w:pPr>
        <w:spacing w:after="240" w:line="360" w:lineRule="atLeast"/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</w:pP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Levy, F. and Murnane, R.J. (2005). </w:t>
      </w:r>
      <w:r w:rsidRPr="00756BB9">
        <w:rPr>
          <w:rFonts w:ascii="Times New Roman" w:eastAsiaTheme="minorEastAsia" w:hAnsi="Times New Roman" w:cs="Times New Roman"/>
          <w:i/>
          <w:iCs/>
          <w:color w:val="000000"/>
          <w:sz w:val="24"/>
          <w:lang w:val="en-ZA" w:eastAsia="en-GB"/>
        </w:rPr>
        <w:t>The new division of labor how computers are creating the next job market</w:t>
      </w: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. New York, Ny Russell Sage Foundation.</w:t>
      </w:r>
    </w:p>
    <w:p w14:paraId="172E97AF" w14:textId="77777777" w:rsidR="00756BB9" w:rsidRPr="00756BB9" w:rsidRDefault="00756BB9" w:rsidP="00756BB9">
      <w:pPr>
        <w:spacing w:after="240" w:line="360" w:lineRule="atLeast"/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</w:pP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Pranav (2025a). </w:t>
      </w:r>
      <w:r w:rsidRPr="00756BB9">
        <w:rPr>
          <w:rFonts w:ascii="Times New Roman" w:eastAsiaTheme="minorEastAsia" w:hAnsi="Times New Roman" w:cs="Times New Roman"/>
          <w:i/>
          <w:iCs/>
          <w:color w:val="000000"/>
          <w:sz w:val="24"/>
          <w:lang w:val="en-ZA" w:eastAsia="en-GB"/>
        </w:rPr>
        <w:t>The Impact of Technology on the Job Market</w:t>
      </w: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. [online] Amrita Vishwa Vidyapeetham. Available at: https://www.amrita.edu/blog/technology-impact-on-job-market/ [Accessed 2 Jan. 2026].</w:t>
      </w:r>
    </w:p>
    <w:p w14:paraId="717DD6BC" w14:textId="77777777" w:rsidR="00756BB9" w:rsidRDefault="00756BB9" w:rsidP="00756BB9">
      <w:pPr>
        <w:spacing w:after="240" w:line="360" w:lineRule="atLeast"/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</w:pP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Pranav (2025b). </w:t>
      </w:r>
      <w:r w:rsidRPr="00756BB9">
        <w:rPr>
          <w:rFonts w:ascii="Times New Roman" w:eastAsiaTheme="minorEastAsia" w:hAnsi="Times New Roman" w:cs="Times New Roman"/>
          <w:i/>
          <w:iCs/>
          <w:color w:val="000000"/>
          <w:sz w:val="24"/>
          <w:lang w:val="en-ZA" w:eastAsia="en-GB"/>
        </w:rPr>
        <w:t>The Impact of Technology on the Job Market</w:t>
      </w:r>
      <w:r w:rsidRPr="00756BB9"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  <w:t>. [online] Amrita Vishwa Vidyapeetham. Available at: https://www.amrita.edu/blog/technology-impact-on-job-market/ [Accessed 2 Jan. 2026].</w:t>
      </w:r>
    </w:p>
    <w:p w14:paraId="1504B044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SITEMAP</w:t>
      </w:r>
    </w:p>
    <w:p w14:paraId="6FEAEAF4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w:drawing>
          <wp:inline distT="0" distB="0" distL="0" distR="0" wp14:anchorId="2C2B62B2" wp14:editId="177608FA">
            <wp:extent cx="5486400" cy="3200400"/>
            <wp:effectExtent l="0" t="0" r="0" b="19050"/>
            <wp:docPr id="952771924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2449312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</w:p>
    <w:p w14:paraId="3BCAD9E7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</w:p>
    <w:p w14:paraId="70164DE1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br w:type="page"/>
      </w:r>
    </w:p>
    <w:p w14:paraId="22B69E36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lastRenderedPageBreak/>
        <w:t xml:space="preserve">                 WIREFRAME</w:t>
      </w:r>
    </w:p>
    <w:p w14:paraId="52E03FA1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32F25" wp14:editId="7A746D7D">
                <wp:simplePos x="0" y="0"/>
                <wp:positionH relativeFrom="margin">
                  <wp:posOffset>-180976</wp:posOffset>
                </wp:positionH>
                <wp:positionV relativeFrom="paragraph">
                  <wp:posOffset>363221</wp:posOffset>
                </wp:positionV>
                <wp:extent cx="7058025" cy="8820150"/>
                <wp:effectExtent l="0" t="0" r="28575" b="19050"/>
                <wp:wrapNone/>
                <wp:docPr id="3538115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8025" cy="882015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75294" id="Rectangle 7" o:spid="_x0000_s1026" style="position:absolute;margin-left:-14.25pt;margin-top:28.6pt;width:555.75pt;height:69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" filled="f" strokeweight="2pt">
                <v:stroke miterlimit="4"/>
                <v:textbox inset="3pt,3pt,3pt,3pt"/>
                <w10:wrap anchorx="margin"/>
              </v:rect>
            </w:pict>
          </mc:Fallback>
        </mc:AlternateContent>
      </w:r>
    </w:p>
    <w:p w14:paraId="7FF5DE4C" w14:textId="77777777" w:rsidR="006D6689" w:rsidRPr="0038514A" w:rsidRDefault="006D6689" w:rsidP="006D6689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LOGO             HOME   </w:t>
      </w:r>
      <w:proofErr w:type="gramStart"/>
      <w:r>
        <w:rPr>
          <w:rFonts w:ascii="Arial" w:hAnsi="Arial" w:cs="Arial"/>
          <w:sz w:val="40"/>
          <w:szCs w:val="40"/>
        </w:rPr>
        <w:t>ABOUT  PRODUCTS</w:t>
      </w:r>
      <w:proofErr w:type="gramEnd"/>
      <w:r>
        <w:rPr>
          <w:rFonts w:ascii="Arial" w:hAnsi="Arial" w:cs="Arial"/>
          <w:sz w:val="40"/>
          <w:szCs w:val="40"/>
        </w:rPr>
        <w:t xml:space="preserve"> CONTACT</w:t>
      </w:r>
    </w:p>
    <w:p w14:paraId="165E0F82" w14:textId="77777777" w:rsidR="006D6689" w:rsidRPr="0022635C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994673" wp14:editId="1630954D">
                <wp:simplePos x="0" y="0"/>
                <wp:positionH relativeFrom="margin">
                  <wp:align>right</wp:align>
                </wp:positionH>
                <wp:positionV relativeFrom="paragraph">
                  <wp:posOffset>214630</wp:posOffset>
                </wp:positionV>
                <wp:extent cx="7029450" cy="19050"/>
                <wp:effectExtent l="19050" t="19050" r="19050" b="19050"/>
                <wp:wrapNone/>
                <wp:docPr id="207717284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9450" cy="19050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D51BA" id="Straight Connector 1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02.3pt,16.9pt" to="1055.8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" strokeweight="3pt">
                <v:stroke miterlimit="4" joinstyle="miter"/>
                <w10:wrap anchorx="margin"/>
              </v:line>
            </w:pict>
          </mc:Fallback>
        </mc:AlternateContent>
      </w:r>
    </w:p>
    <w:p w14:paraId="3185B87B" w14:textId="77777777" w:rsidR="006D6689" w:rsidRPr="0022635C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DC778C" wp14:editId="04E3282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219825" cy="619125"/>
                <wp:effectExtent l="0" t="0" r="28575" b="28575"/>
                <wp:wrapNone/>
                <wp:docPr id="58390207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619125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53212" id="Rectangle 13" o:spid="_x0000_s1026" style="position:absolute;margin-left:0;margin-top:.55pt;width:489.75pt;height:48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" filled="f" strokeweight="2pt">
                <v:stroke miterlimit="4"/>
                <v:textbox inset="3pt,3pt,3pt,3pt"/>
                <w10:wrap anchorx="margin"/>
              </v:rect>
            </w:pict>
          </mc:Fallback>
        </mc:AlternateContent>
      </w:r>
      <w:r>
        <w:rPr>
          <w:rFonts w:ascii="Arial" w:hAnsi="Arial" w:cs="Arial"/>
          <w:sz w:val="52"/>
          <w:szCs w:val="52"/>
        </w:rPr>
        <w:t xml:space="preserve">                       SEARCH</w:t>
      </w:r>
    </w:p>
    <w:p w14:paraId="720320BF" w14:textId="77777777" w:rsidR="006D6689" w:rsidRPr="0022635C" w:rsidRDefault="006D6689" w:rsidP="006D6689">
      <w:pPr>
        <w:rPr>
          <w:rFonts w:ascii="Arial" w:hAnsi="Arial" w:cs="Arial"/>
          <w:sz w:val="52"/>
          <w:szCs w:val="52"/>
        </w:rPr>
      </w:pPr>
    </w:p>
    <w:p w14:paraId="7D0C25F6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 HOME   </w:t>
      </w:r>
    </w:p>
    <w:p w14:paraId="561941D5" w14:textId="77777777" w:rsidR="006D6689" w:rsidRPr="0022635C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872D8B" wp14:editId="71EADFC5">
                <wp:simplePos x="0" y="0"/>
                <wp:positionH relativeFrom="margin">
                  <wp:align>right</wp:align>
                </wp:positionH>
                <wp:positionV relativeFrom="paragraph">
                  <wp:posOffset>10794</wp:posOffset>
                </wp:positionV>
                <wp:extent cx="2705100" cy="1628775"/>
                <wp:effectExtent l="0" t="0" r="19050" b="28575"/>
                <wp:wrapNone/>
                <wp:docPr id="1196026522" name="Fram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628775"/>
                        </a:xfrm>
                        <a:prstGeom prst="fram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65314" id="Frame 16" o:spid="_x0000_s1026" style="position:absolute;margin-left:161.8pt;margin-top:.85pt;width:213pt;height:128.2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2705100,1628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" path="m,l2705100,r,1628775l,1628775,,xm203597,203597r,1221581l2501503,1425178r,-1221581l203597,203597xe" filled="f" strokeweight="2pt">
                <v:stroke miterlimit="4" joinstyle="miter"/>
                <v:path arrowok="t" o:connecttype="custom" o:connectlocs="0,0;2705100,0;2705100,1628775;0,1628775;0,0;203597,203597;203597,1425178;2501503,1425178;2501503,203597;203597,203597" o:connectangles="0,0,0,0,0,0,0,0,0,0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978432" wp14:editId="01B76748">
                <wp:simplePos x="0" y="0"/>
                <wp:positionH relativeFrom="margin">
                  <wp:align>left</wp:align>
                </wp:positionH>
                <wp:positionV relativeFrom="paragraph">
                  <wp:posOffset>163194</wp:posOffset>
                </wp:positionV>
                <wp:extent cx="1962150" cy="19050"/>
                <wp:effectExtent l="19050" t="19050" r="19050" b="19050"/>
                <wp:wrapNone/>
                <wp:docPr id="69193157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19050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FBD98" id="Straight Connector 1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85pt" to="154.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" strokeweight="3pt">
                <v:stroke miterlimit="4"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sz w:val="52"/>
          <w:szCs w:val="52"/>
        </w:rPr>
        <w:t xml:space="preserve">      </w:t>
      </w:r>
    </w:p>
    <w:p w14:paraId="21FF5EC6" w14:textId="77777777" w:rsidR="006D6689" w:rsidRDefault="006D6689" w:rsidP="006D6689">
      <w:pPr>
        <w:tabs>
          <w:tab w:val="left" w:pos="7545"/>
        </w:tabs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01E4F5" wp14:editId="07B986DE">
                <wp:simplePos x="0" y="0"/>
                <wp:positionH relativeFrom="column">
                  <wp:posOffset>28575</wp:posOffset>
                </wp:positionH>
                <wp:positionV relativeFrom="paragraph">
                  <wp:posOffset>221614</wp:posOffset>
                </wp:positionV>
                <wp:extent cx="1924050" cy="28575"/>
                <wp:effectExtent l="19050" t="19050" r="19050" b="28575"/>
                <wp:wrapNone/>
                <wp:docPr id="49481214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28575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34D8B" id="Straight Connector 1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17.45pt" to="153.7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" strokeweight="3pt">
                <v:stroke miterlimit="4" joinstyle="miter"/>
              </v:line>
            </w:pict>
          </mc:Fallback>
        </mc:AlternateContent>
      </w:r>
      <w:r>
        <w:rPr>
          <w:rFonts w:ascii="Arial" w:hAnsi="Arial" w:cs="Arial"/>
          <w:sz w:val="52"/>
          <w:szCs w:val="52"/>
        </w:rPr>
        <w:tab/>
        <w:t>IMAGE</w:t>
      </w:r>
    </w:p>
    <w:p w14:paraId="5CE395F7" w14:textId="77777777" w:rsidR="006D6689" w:rsidRDefault="006D6689" w:rsidP="006D6689">
      <w:pPr>
        <w:tabs>
          <w:tab w:val="left" w:pos="6690"/>
        </w:tabs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7A06D" wp14:editId="4F527520">
                <wp:simplePos x="0" y="0"/>
                <wp:positionH relativeFrom="margin">
                  <wp:posOffset>-161925</wp:posOffset>
                </wp:positionH>
                <wp:positionV relativeFrom="paragraph">
                  <wp:posOffset>1042035</wp:posOffset>
                </wp:positionV>
                <wp:extent cx="7058025" cy="19050"/>
                <wp:effectExtent l="19050" t="19050" r="28575" b="19050"/>
                <wp:wrapNone/>
                <wp:docPr id="52505996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8025" cy="19050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53D2E" id="Straight Connector 1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75pt,82.05pt" to="543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" strokeweight="3pt">
                <v:stroke miterlimit="4"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642C76" wp14:editId="030A6A8F">
                <wp:simplePos x="0" y="0"/>
                <wp:positionH relativeFrom="column">
                  <wp:posOffset>37465</wp:posOffset>
                </wp:positionH>
                <wp:positionV relativeFrom="paragraph">
                  <wp:posOffset>280035</wp:posOffset>
                </wp:positionV>
                <wp:extent cx="1895475" cy="9525"/>
                <wp:effectExtent l="19050" t="19050" r="28575" b="28575"/>
                <wp:wrapNone/>
                <wp:docPr id="2025783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9525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0471F" id="Straight Connector 1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95pt,22.05pt" to="152.2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" strokeweight="3pt">
                <v:stroke miterlimit="4" joinstyle="miter"/>
              </v:line>
            </w:pict>
          </mc:Fallback>
        </mc:AlternateContent>
      </w:r>
      <w:r>
        <w:rPr>
          <w:rFonts w:ascii="Arial" w:hAnsi="Arial" w:cs="Arial"/>
          <w:sz w:val="52"/>
          <w:szCs w:val="52"/>
        </w:rPr>
        <w:tab/>
      </w:r>
    </w:p>
    <w:p w14:paraId="21FCFBE0" w14:textId="77777777" w:rsidR="006D6689" w:rsidRPr="000D1AB9" w:rsidRDefault="006D6689" w:rsidP="006D6689">
      <w:pPr>
        <w:rPr>
          <w:rFonts w:ascii="Arial" w:hAnsi="Arial" w:cs="Arial"/>
          <w:sz w:val="52"/>
          <w:szCs w:val="52"/>
        </w:rPr>
      </w:pPr>
    </w:p>
    <w:p w14:paraId="01577D5F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</w:p>
    <w:p w14:paraId="14715372" w14:textId="77777777" w:rsidR="006D6689" w:rsidRDefault="006D6689" w:rsidP="006D6689">
      <w:pPr>
        <w:tabs>
          <w:tab w:val="left" w:pos="3467"/>
        </w:tabs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ABOUT US </w:t>
      </w:r>
      <w:r>
        <w:rPr>
          <w:rFonts w:ascii="Arial" w:hAnsi="Arial" w:cs="Arial"/>
          <w:sz w:val="52"/>
          <w:szCs w:val="52"/>
        </w:rPr>
        <w:tab/>
      </w:r>
    </w:p>
    <w:p w14:paraId="5A9AFD27" w14:textId="77777777" w:rsidR="006D6689" w:rsidRDefault="006D6689" w:rsidP="006D6689">
      <w:pPr>
        <w:tabs>
          <w:tab w:val="left" w:pos="3467"/>
        </w:tabs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A6B290" wp14:editId="331D0426">
                <wp:simplePos x="0" y="0"/>
                <wp:positionH relativeFrom="margin">
                  <wp:align>left</wp:align>
                </wp:positionH>
                <wp:positionV relativeFrom="paragraph">
                  <wp:posOffset>284693</wp:posOffset>
                </wp:positionV>
                <wp:extent cx="5162550" cy="40216"/>
                <wp:effectExtent l="19050" t="19050" r="19050" b="36195"/>
                <wp:wrapNone/>
                <wp:docPr id="166188356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40216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CBCBA" id="Straight Connector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4pt" to="406.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" strokeweight="3pt">
                <v:stroke miterlimit="4" joinstyle="miter"/>
                <w10:wrap anchorx="margin"/>
              </v:line>
            </w:pict>
          </mc:Fallback>
        </mc:AlternateContent>
      </w:r>
    </w:p>
    <w:p w14:paraId="06EEA41D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</w:p>
    <w:p w14:paraId="0C1AADBA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34FB5F" wp14:editId="3A9C55FC">
                <wp:simplePos x="0" y="0"/>
                <wp:positionH relativeFrom="column">
                  <wp:posOffset>-15240</wp:posOffset>
                </wp:positionH>
                <wp:positionV relativeFrom="paragraph">
                  <wp:posOffset>911225</wp:posOffset>
                </wp:positionV>
                <wp:extent cx="5187950" cy="44450"/>
                <wp:effectExtent l="19050" t="19050" r="31750" b="31750"/>
                <wp:wrapNone/>
                <wp:docPr id="100156610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7950" cy="44450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85E47" id="Straight Connector 1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71.75pt" to="407.3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" strokeweight="3pt">
                <v:stroke miterlimit="4" joinstyle="miter"/>
              </v:line>
            </w:pict>
          </mc:Fallback>
        </mc:AlternateContent>
      </w: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9B82BC" wp14:editId="5AF32622">
                <wp:simplePos x="0" y="0"/>
                <wp:positionH relativeFrom="margin">
                  <wp:align>left</wp:align>
                </wp:positionH>
                <wp:positionV relativeFrom="paragraph">
                  <wp:posOffset>144145</wp:posOffset>
                </wp:positionV>
                <wp:extent cx="5120005" cy="31750"/>
                <wp:effectExtent l="19050" t="19050" r="23495" b="25400"/>
                <wp:wrapNone/>
                <wp:docPr id="80344011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217" cy="31750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07902" id="Straight Connector 1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35pt" to="403.1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" strokeweight="3pt">
                <v:stroke miterlimit="4" joinstyle="miter"/>
                <w10:wrap anchorx="margin"/>
              </v:line>
            </w:pict>
          </mc:Fallback>
        </mc:AlternateContent>
      </w:r>
    </w:p>
    <w:p w14:paraId="76876D18" w14:textId="77777777" w:rsidR="006D6689" w:rsidRPr="00E635C7" w:rsidRDefault="006D6689" w:rsidP="006D6689">
      <w:pPr>
        <w:rPr>
          <w:rFonts w:ascii="Arial" w:hAnsi="Arial" w:cs="Arial"/>
          <w:sz w:val="52"/>
          <w:szCs w:val="52"/>
        </w:rPr>
      </w:pPr>
    </w:p>
    <w:p w14:paraId="44711839" w14:textId="77777777" w:rsidR="006D6689" w:rsidRPr="00E635C7" w:rsidRDefault="006D6689" w:rsidP="006D6689">
      <w:pPr>
        <w:rPr>
          <w:rFonts w:ascii="Arial" w:hAnsi="Arial" w:cs="Arial"/>
          <w:sz w:val="52"/>
          <w:szCs w:val="52"/>
        </w:rPr>
      </w:pPr>
    </w:p>
    <w:p w14:paraId="41BB08C4" w14:textId="77777777" w:rsidR="006D6689" w:rsidRPr="00E635C7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0ADD43" wp14:editId="64D7374B">
                <wp:simplePos x="0" y="0"/>
                <wp:positionH relativeFrom="column">
                  <wp:posOffset>67733</wp:posOffset>
                </wp:positionH>
                <wp:positionV relativeFrom="paragraph">
                  <wp:posOffset>365125</wp:posOffset>
                </wp:positionV>
                <wp:extent cx="5130589" cy="10583"/>
                <wp:effectExtent l="19050" t="19050" r="32385" b="27940"/>
                <wp:wrapNone/>
                <wp:docPr id="79730882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0589" cy="10583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96836" id="Straight Connector 1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5pt,28.75pt" to="409.3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" strokeweight="3pt">
                <v:stroke miterlimit="4" joinstyle="miter"/>
              </v:line>
            </w:pict>
          </mc:Fallback>
        </mc:AlternateContent>
      </w:r>
    </w:p>
    <w:p w14:paraId="3F4C1AAC" w14:textId="77777777" w:rsidR="006D6689" w:rsidRPr="00E635C7" w:rsidRDefault="006D6689" w:rsidP="006D6689">
      <w:pPr>
        <w:rPr>
          <w:rFonts w:ascii="Arial" w:hAnsi="Arial" w:cs="Arial"/>
          <w:sz w:val="52"/>
          <w:szCs w:val="52"/>
        </w:rPr>
      </w:pPr>
    </w:p>
    <w:p w14:paraId="65A81FA9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711DED" wp14:editId="2195D33C">
                <wp:simplePos x="0" y="0"/>
                <wp:positionH relativeFrom="margin">
                  <wp:posOffset>3096684</wp:posOffset>
                </wp:positionH>
                <wp:positionV relativeFrom="paragraph">
                  <wp:posOffset>180975</wp:posOffset>
                </wp:positionV>
                <wp:extent cx="3665855" cy="1193800"/>
                <wp:effectExtent l="0" t="0" r="10795" b="25400"/>
                <wp:wrapNone/>
                <wp:docPr id="55957983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5855" cy="119380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47458" id="Rectangle 17" o:spid="_x0000_s1026" style="position:absolute;margin-left:243.85pt;margin-top:14.25pt;width:288.65pt;height:9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" filled="f" strokeweight="2pt">
                <v:stroke miterlimit="4"/>
                <v:textbox style="mso-fit-shape-to-text:t" inset="3pt,3pt,3pt,3pt"/>
                <w10:wrap anchorx="margin"/>
              </v:rect>
            </w:pict>
          </mc:Fallback>
        </mc:AlternateContent>
      </w:r>
    </w:p>
    <w:p w14:paraId="7DD374CD" w14:textId="77777777" w:rsidR="006D6689" w:rsidRDefault="006D6689" w:rsidP="006D6689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                    </w:t>
      </w:r>
    </w:p>
    <w:p w14:paraId="3434D795" w14:textId="77777777" w:rsidR="006D6689" w:rsidRDefault="006D6689" w:rsidP="006D6689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                         IMAGE</w:t>
      </w:r>
    </w:p>
    <w:p w14:paraId="6A3F3363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 w:rsidRPr="00E635C7">
        <w:rPr>
          <w:rFonts w:ascii="Arial" w:hAnsi="Arial" w:cs="Arial"/>
          <w:sz w:val="52"/>
          <w:szCs w:val="52"/>
        </w:rPr>
        <w:br w:type="page"/>
      </w:r>
      <w:r>
        <w:rPr>
          <w:rFonts w:ascii="Arial" w:hAnsi="Arial" w:cs="Arial"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D558E0" wp14:editId="12BF4612">
                <wp:simplePos x="0" y="0"/>
                <wp:positionH relativeFrom="column">
                  <wp:posOffset>2099733</wp:posOffset>
                </wp:positionH>
                <wp:positionV relativeFrom="paragraph">
                  <wp:posOffset>369146</wp:posOffset>
                </wp:positionV>
                <wp:extent cx="1811867" cy="10583"/>
                <wp:effectExtent l="19050" t="19050" r="36195" b="27940"/>
                <wp:wrapNone/>
                <wp:docPr id="153026062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1867" cy="10583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D8F79" id="Straight Connector 1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35pt,29.05pt" to="308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" strokeweight="3pt">
                <v:stroke miterlimit="4" joinstyle="miter"/>
              </v:line>
            </w:pict>
          </mc:Fallback>
        </mc:AlternateContent>
      </w: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EFD8F6" wp14:editId="62632696">
                <wp:simplePos x="0" y="0"/>
                <wp:positionH relativeFrom="margin">
                  <wp:posOffset>-186267</wp:posOffset>
                </wp:positionH>
                <wp:positionV relativeFrom="paragraph">
                  <wp:posOffset>-138853</wp:posOffset>
                </wp:positionV>
                <wp:extent cx="7119832" cy="9694121"/>
                <wp:effectExtent l="0" t="0" r="24130" b="21590"/>
                <wp:wrapNone/>
                <wp:docPr id="10130361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9832" cy="9694121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F3419" id="Rectangle 18" o:spid="_x0000_s1026" style="position:absolute;margin-left:-14.65pt;margin-top:-10.95pt;width:560.6pt;height:763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" filled="f" strokeweight="2pt">
                <v:stroke miterlimit="4"/>
                <v:textbox inset="3pt,3pt,3pt,3pt"/>
                <w10:wrap anchorx="margin"/>
              </v:rect>
            </w:pict>
          </mc:Fallback>
        </mc:AlternateContent>
      </w:r>
      <w:r>
        <w:rPr>
          <w:rFonts w:ascii="Arial" w:hAnsi="Arial" w:cs="Arial"/>
          <w:sz w:val="52"/>
          <w:szCs w:val="52"/>
        </w:rPr>
        <w:t xml:space="preserve">                       PRODUCTS</w:t>
      </w:r>
    </w:p>
    <w:p w14:paraId="15A34904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</w:p>
    <w:p w14:paraId="3434CF15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CC44CD" wp14:editId="07782D11">
                <wp:simplePos x="0" y="0"/>
                <wp:positionH relativeFrom="column">
                  <wp:posOffset>3132667</wp:posOffset>
                </wp:positionH>
                <wp:positionV relativeFrom="paragraph">
                  <wp:posOffset>49953</wp:posOffset>
                </wp:positionV>
                <wp:extent cx="2252133" cy="2082800"/>
                <wp:effectExtent l="0" t="0" r="15240" b="12700"/>
                <wp:wrapNone/>
                <wp:docPr id="1401599731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133" cy="2082800"/>
                        </a:xfrm>
                        <a:prstGeom prst="ellips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7135F2" id="Oval 20" o:spid="_x0000_s1026" style="position:absolute;margin-left:246.65pt;margin-top:3.95pt;width:177.35pt;height:16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" filled="f" strokeweight="2pt">
                <v:stroke miterlimit="4" joinstyle="miter"/>
                <v:textbox inset="3pt,3pt,3pt,3pt"/>
              </v:oval>
            </w:pict>
          </mc:Fallback>
        </mc:AlternateContent>
      </w: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658852" wp14:editId="5A2B6C88">
                <wp:simplePos x="0" y="0"/>
                <wp:positionH relativeFrom="column">
                  <wp:posOffset>270933</wp:posOffset>
                </wp:positionH>
                <wp:positionV relativeFrom="paragraph">
                  <wp:posOffset>92287</wp:posOffset>
                </wp:positionV>
                <wp:extent cx="2159000" cy="1913466"/>
                <wp:effectExtent l="0" t="0" r="12700" b="10795"/>
                <wp:wrapNone/>
                <wp:docPr id="1907485644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1913466"/>
                        </a:xfrm>
                        <a:prstGeom prst="ellips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622C4D" id="Oval 19" o:spid="_x0000_s1026" style="position:absolute;margin-left:21.35pt;margin-top:7.25pt;width:170pt;height:150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" filled="f" strokeweight="2pt">
                <v:stroke miterlimit="4" joinstyle="miter"/>
                <v:textbox inset="3pt,3pt,3pt,3pt"/>
              </v:oval>
            </w:pict>
          </mc:Fallback>
        </mc:AlternateContent>
      </w:r>
    </w:p>
    <w:p w14:paraId="68F92E0C" w14:textId="77777777" w:rsidR="006D6689" w:rsidRDefault="006D6689" w:rsidP="006D6689">
      <w:pPr>
        <w:tabs>
          <w:tab w:val="left" w:pos="1813"/>
        </w:tabs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ab/>
      </w:r>
    </w:p>
    <w:p w14:paraId="3A685EE5" w14:textId="77777777" w:rsidR="006D6689" w:rsidRDefault="006D6689" w:rsidP="006D6689">
      <w:pPr>
        <w:tabs>
          <w:tab w:val="left" w:pos="1813"/>
          <w:tab w:val="left" w:pos="6027"/>
        </w:tabs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      IMAGE</w:t>
      </w:r>
      <w:r>
        <w:rPr>
          <w:rFonts w:ascii="Arial" w:hAnsi="Arial" w:cs="Arial"/>
          <w:sz w:val="52"/>
          <w:szCs w:val="52"/>
        </w:rPr>
        <w:tab/>
        <w:t>IMAGE</w:t>
      </w:r>
    </w:p>
    <w:p w14:paraId="510D5D8B" w14:textId="77777777" w:rsidR="006D6689" w:rsidRDefault="006D6689" w:rsidP="006D6689">
      <w:pPr>
        <w:tabs>
          <w:tab w:val="left" w:pos="6547"/>
        </w:tabs>
        <w:rPr>
          <w:rFonts w:ascii="Arial" w:hAnsi="Arial" w:cs="Arial"/>
          <w:sz w:val="52"/>
          <w:szCs w:val="52"/>
        </w:rPr>
      </w:pPr>
    </w:p>
    <w:p w14:paraId="08CA7BFC" w14:textId="77777777" w:rsidR="006D6689" w:rsidRPr="00544480" w:rsidRDefault="006D6689" w:rsidP="006D6689">
      <w:pPr>
        <w:rPr>
          <w:rFonts w:ascii="Arial" w:hAnsi="Arial" w:cs="Arial"/>
          <w:sz w:val="52"/>
          <w:szCs w:val="52"/>
        </w:rPr>
      </w:pPr>
    </w:p>
    <w:p w14:paraId="5B0327E5" w14:textId="77777777" w:rsidR="006D6689" w:rsidRPr="00544480" w:rsidRDefault="006D6689" w:rsidP="006D6689">
      <w:pPr>
        <w:rPr>
          <w:rFonts w:ascii="Arial" w:hAnsi="Arial" w:cs="Arial"/>
          <w:sz w:val="52"/>
          <w:szCs w:val="52"/>
        </w:rPr>
      </w:pPr>
    </w:p>
    <w:p w14:paraId="231E629F" w14:textId="77777777" w:rsidR="006D6689" w:rsidRPr="00544480" w:rsidRDefault="006D6689" w:rsidP="006D6689">
      <w:pPr>
        <w:rPr>
          <w:rFonts w:ascii="Arial" w:hAnsi="Arial" w:cs="Arial"/>
          <w:sz w:val="52"/>
          <w:szCs w:val="52"/>
        </w:rPr>
      </w:pPr>
    </w:p>
    <w:p w14:paraId="5FBA2CDA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</w:p>
    <w:p w14:paraId="04577ECA" w14:textId="77777777" w:rsidR="006D6689" w:rsidRDefault="006D6689" w:rsidP="006D6689">
      <w:pPr>
        <w:ind w:firstLine="720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CONTACT US </w:t>
      </w:r>
    </w:p>
    <w:p w14:paraId="2BA7CBD3" w14:textId="77777777" w:rsidR="006D6689" w:rsidRDefault="006D6689" w:rsidP="006D6689">
      <w:pPr>
        <w:rPr>
          <w:rFonts w:ascii="Arial" w:hAnsi="Arial" w:cs="Arial"/>
          <w:sz w:val="52"/>
          <w:szCs w:val="52"/>
        </w:rPr>
      </w:pPr>
    </w:p>
    <w:p w14:paraId="1AC8E79C" w14:textId="5F431938" w:rsidR="006D6689" w:rsidRPr="00756BB9" w:rsidRDefault="006D6689" w:rsidP="006D6689">
      <w:pPr>
        <w:spacing w:after="240" w:line="360" w:lineRule="atLeast"/>
        <w:rPr>
          <w:rFonts w:ascii="Times New Roman" w:eastAsiaTheme="minorEastAsia" w:hAnsi="Times New Roman" w:cs="Times New Roman"/>
          <w:color w:val="000000"/>
          <w:sz w:val="24"/>
          <w:lang w:val="en-ZA" w:eastAsia="en-GB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EF86D4" wp14:editId="561462A8">
                <wp:simplePos x="0" y="0"/>
                <wp:positionH relativeFrom="margin">
                  <wp:posOffset>3437255</wp:posOffset>
                </wp:positionH>
                <wp:positionV relativeFrom="paragraph">
                  <wp:posOffset>302048</wp:posOffset>
                </wp:positionV>
                <wp:extent cx="3521710" cy="0"/>
                <wp:effectExtent l="0" t="19050" r="21590" b="19050"/>
                <wp:wrapNone/>
                <wp:docPr id="47655234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1710" cy="0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D7307" id="Straight Connector 1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65pt,23.8pt" to="547.9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" strokeweight="3pt">
                <v:stroke miterlimit="4"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19B998" wp14:editId="60F1F201">
                <wp:simplePos x="0" y="0"/>
                <wp:positionH relativeFrom="margin">
                  <wp:posOffset>3445722</wp:posOffset>
                </wp:positionH>
                <wp:positionV relativeFrom="paragraph">
                  <wp:posOffset>716915</wp:posOffset>
                </wp:positionV>
                <wp:extent cx="3449108" cy="35772"/>
                <wp:effectExtent l="19050" t="19050" r="37465" b="21590"/>
                <wp:wrapNone/>
                <wp:docPr id="114988141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9108" cy="35772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48065" id="Straight Connector 1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1.3pt,56.45pt" to="542.9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" strokeweight="3pt">
                <v:stroke miterlimit="4"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DDFEE2" wp14:editId="2B87FADF">
                <wp:simplePos x="0" y="0"/>
                <wp:positionH relativeFrom="column">
                  <wp:posOffset>1881293</wp:posOffset>
                </wp:positionH>
                <wp:positionV relativeFrom="paragraph">
                  <wp:posOffset>82338</wp:posOffset>
                </wp:positionV>
                <wp:extent cx="1157817" cy="641350"/>
                <wp:effectExtent l="19050" t="19050" r="42545" b="120650"/>
                <wp:wrapNone/>
                <wp:docPr id="1574672517" name="Speech Bubble: 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817" cy="641350"/>
                        </a:xfrm>
                        <a:prstGeom prst="wedgeEllipseCallout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5ECA0CA" w14:textId="77777777" w:rsidR="006D6689" w:rsidRDefault="006D6689" w:rsidP="006D66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DFEE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22" o:spid="_x0000_s1026" type="#_x0000_t63" style="position:absolute;margin-left:148.15pt;margin-top:6.5pt;width:91.15pt;height:5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" adj="6300,24300" filled="f" strokeweight="2pt">
                <v:stroke miterlimit="4"/>
                <v:textbox inset="3pt,3pt,3pt,3pt">
                  <w:txbxContent>
                    <w:p w14:paraId="05ECA0CA" w14:textId="77777777" w:rsidR="006D6689" w:rsidRDefault="006D6689" w:rsidP="006D668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52"/>
          <w:szCs w:val="52"/>
        </w:rPr>
        <w:drawing>
          <wp:inline distT="0" distB="0" distL="0" distR="0" wp14:anchorId="1AAFFD87" wp14:editId="6C9DE694">
            <wp:extent cx="914400" cy="914400"/>
            <wp:effectExtent l="0" t="0" r="0" b="0"/>
            <wp:docPr id="2031270793" name="Graphic 23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0793" name="Graphic 2031270793" descr="Email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52"/>
          <w:szCs w:val="52"/>
        </w:rPr>
        <w:drawing>
          <wp:inline distT="0" distB="0" distL="0" distR="0" wp14:anchorId="00A3A0FF" wp14:editId="20641966">
            <wp:extent cx="914400" cy="914400"/>
            <wp:effectExtent l="0" t="0" r="0" b="0"/>
            <wp:docPr id="1409966951" name="Graphic 24" descr="Receiv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6951" name="Graphic 1409966951" descr="Receiver outline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52"/>
          <w:szCs w:val="52"/>
        </w:rPr>
        <w:tab/>
      </w:r>
    </w:p>
    <w:p w14:paraId="4FA8E56A" w14:textId="03A3D30D" w:rsidR="00756BB9" w:rsidRDefault="00756BB9" w:rsidP="00E4701E">
      <w:pPr>
        <w:rPr>
          <w:rFonts w:ascii="Arial" w:hAnsi="Arial" w:cs="Arial"/>
          <w:sz w:val="52"/>
          <w:szCs w:val="52"/>
        </w:rPr>
      </w:pPr>
    </w:p>
    <w:p w14:paraId="4FEC1268" w14:textId="77777777" w:rsidR="008A1D93" w:rsidRDefault="008A1D93" w:rsidP="00E4701E">
      <w:pPr>
        <w:rPr>
          <w:rFonts w:ascii="Arial" w:hAnsi="Arial" w:cs="Arial"/>
          <w:sz w:val="52"/>
          <w:szCs w:val="52"/>
        </w:rPr>
      </w:pPr>
    </w:p>
    <w:sectPr w:rsidR="008A1D93" w:rsidSect="00286C35"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AB1F3" w14:textId="77777777" w:rsidR="00CE176F" w:rsidRDefault="00CE176F" w:rsidP="001205A1">
      <w:r>
        <w:separator/>
      </w:r>
    </w:p>
  </w:endnote>
  <w:endnote w:type="continuationSeparator" w:id="0">
    <w:p w14:paraId="7CCC3255" w14:textId="77777777" w:rsidR="00CE176F" w:rsidRDefault="00CE176F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ECBBB" w14:textId="77777777" w:rsidR="00CE176F" w:rsidRDefault="00CE176F" w:rsidP="001205A1">
      <w:r>
        <w:separator/>
      </w:r>
    </w:p>
  </w:footnote>
  <w:footnote w:type="continuationSeparator" w:id="0">
    <w:p w14:paraId="692CAEAA" w14:textId="77777777" w:rsidR="00CE176F" w:rsidRDefault="00CE176F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7DF"/>
    <w:multiLevelType w:val="hybridMultilevel"/>
    <w:tmpl w:val="8884D27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04B54"/>
    <w:multiLevelType w:val="hybridMultilevel"/>
    <w:tmpl w:val="E01AC8C8"/>
    <w:lvl w:ilvl="0" w:tplc="4DF2AB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18B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A3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A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E8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CB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25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06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A7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8BC5D"/>
    <w:multiLevelType w:val="hybridMultilevel"/>
    <w:tmpl w:val="DF265CA6"/>
    <w:lvl w:ilvl="0" w:tplc="B3622F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2E2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00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25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48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06F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07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64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999315">
    <w:abstractNumId w:val="2"/>
  </w:num>
  <w:num w:numId="2" w16cid:durableId="140509797">
    <w:abstractNumId w:val="1"/>
  </w:num>
  <w:num w:numId="3" w16cid:durableId="28077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1E"/>
    <w:rsid w:val="000167FF"/>
    <w:rsid w:val="000809AA"/>
    <w:rsid w:val="000A2A69"/>
    <w:rsid w:val="000C1994"/>
    <w:rsid w:val="000C4ED1"/>
    <w:rsid w:val="000C5510"/>
    <w:rsid w:val="001205A1"/>
    <w:rsid w:val="00141B55"/>
    <w:rsid w:val="00142538"/>
    <w:rsid w:val="00154224"/>
    <w:rsid w:val="001544FB"/>
    <w:rsid w:val="0018376E"/>
    <w:rsid w:val="0027477D"/>
    <w:rsid w:val="00286C35"/>
    <w:rsid w:val="002877E8"/>
    <w:rsid w:val="0029460A"/>
    <w:rsid w:val="002E7C4E"/>
    <w:rsid w:val="0031055C"/>
    <w:rsid w:val="003552AA"/>
    <w:rsid w:val="00371EE1"/>
    <w:rsid w:val="003767CC"/>
    <w:rsid w:val="0039287F"/>
    <w:rsid w:val="003A798E"/>
    <w:rsid w:val="003D08FF"/>
    <w:rsid w:val="00425A99"/>
    <w:rsid w:val="00453CE1"/>
    <w:rsid w:val="00517B1F"/>
    <w:rsid w:val="005E6B25"/>
    <w:rsid w:val="005F4F46"/>
    <w:rsid w:val="00637665"/>
    <w:rsid w:val="006A4BD6"/>
    <w:rsid w:val="006C60E6"/>
    <w:rsid w:val="006D6689"/>
    <w:rsid w:val="006F508F"/>
    <w:rsid w:val="00713E3A"/>
    <w:rsid w:val="00741043"/>
    <w:rsid w:val="00756BB9"/>
    <w:rsid w:val="007B0740"/>
    <w:rsid w:val="007C1BAB"/>
    <w:rsid w:val="008648F6"/>
    <w:rsid w:val="008A1D93"/>
    <w:rsid w:val="008E4A71"/>
    <w:rsid w:val="009326E0"/>
    <w:rsid w:val="00957EA6"/>
    <w:rsid w:val="00967C35"/>
    <w:rsid w:val="00983813"/>
    <w:rsid w:val="009B6A8C"/>
    <w:rsid w:val="009C6907"/>
    <w:rsid w:val="009E615C"/>
    <w:rsid w:val="009F7673"/>
    <w:rsid w:val="00A059BA"/>
    <w:rsid w:val="00A15CF7"/>
    <w:rsid w:val="00A24793"/>
    <w:rsid w:val="00A80B37"/>
    <w:rsid w:val="00A81248"/>
    <w:rsid w:val="00A95A60"/>
    <w:rsid w:val="00AE6E09"/>
    <w:rsid w:val="00AF2A4E"/>
    <w:rsid w:val="00B11DF0"/>
    <w:rsid w:val="00B703E9"/>
    <w:rsid w:val="00BA1052"/>
    <w:rsid w:val="00BE2BE4"/>
    <w:rsid w:val="00C213D9"/>
    <w:rsid w:val="00C66528"/>
    <w:rsid w:val="00C74716"/>
    <w:rsid w:val="00C915F0"/>
    <w:rsid w:val="00CA4264"/>
    <w:rsid w:val="00CE176F"/>
    <w:rsid w:val="00D22573"/>
    <w:rsid w:val="00D26C99"/>
    <w:rsid w:val="00D36BB7"/>
    <w:rsid w:val="00E07B24"/>
    <w:rsid w:val="00E4701E"/>
    <w:rsid w:val="00EA18E7"/>
    <w:rsid w:val="00FB65B8"/>
    <w:rsid w:val="00FC49AE"/>
    <w:rsid w:val="00FD2FC3"/>
    <w:rsid w:val="074852EF"/>
    <w:rsid w:val="114F7CC5"/>
    <w:rsid w:val="1E648AD4"/>
    <w:rsid w:val="31FD0A2C"/>
    <w:rsid w:val="3E309B5A"/>
    <w:rsid w:val="46718119"/>
    <w:rsid w:val="480D517A"/>
    <w:rsid w:val="4ECF9D96"/>
    <w:rsid w:val="5B962731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799CB2"/>
  <w15:chartTrackingRefBased/>
  <w15:docId w15:val="{8C246209-DEB2-4908-A356-9453F25E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A059BA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F2A4E"/>
    <w:pPr>
      <w:keepNext/>
      <w:keepLines/>
      <w:outlineLvl w:val="1"/>
    </w:pPr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F2A4E"/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Title">
    <w:name w:val="Title"/>
    <w:basedOn w:val="Normal"/>
    <w:next w:val="Normal"/>
    <w:link w:val="TitleChar"/>
    <w:uiPriority w:val="10"/>
    <w:qFormat/>
    <w:rsid w:val="00EA18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 w:eastAsia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18E7"/>
    <w:rPr>
      <w:rFonts w:asciiTheme="majorHAnsi" w:eastAsiaTheme="majorEastAsia" w:hAnsiTheme="majorHAnsi" w:cstheme="majorBidi"/>
      <w:spacing w:val="-10"/>
      <w:kern w:val="28"/>
      <w:sz w:val="56"/>
      <w:szCs w:val="56"/>
      <w:lang w:val="en-ZA" w:eastAsia="en-GB"/>
      <w14:ligatures w14:val="standardContextual"/>
    </w:rPr>
  </w:style>
  <w:style w:type="paragraph" w:customStyle="1" w:styleId="p1">
    <w:name w:val="p1"/>
    <w:basedOn w:val="Normal"/>
    <w:rsid w:val="00EA18E7"/>
    <w:rPr>
      <w:rFonts w:ascii="Times New Roman" w:eastAsiaTheme="minorEastAsia" w:hAnsi="Times New Roman" w:cs="Times New Roman"/>
      <w:color w:val="000000"/>
      <w:sz w:val="21"/>
      <w:szCs w:val="21"/>
      <w:lang w:val="en-ZA" w:eastAsia="en-GB"/>
    </w:rPr>
  </w:style>
  <w:style w:type="character" w:customStyle="1" w:styleId="s1">
    <w:name w:val="s1"/>
    <w:basedOn w:val="DefaultParagraphFont"/>
    <w:rsid w:val="00EA18E7"/>
    <w:rPr>
      <w:rFonts w:ascii="Times New Roman" w:hAnsi="Times New Roman" w:cs="Times New Roman" w:hint="default"/>
      <w:b w:val="0"/>
      <w:bCs w:val="0"/>
      <w:i w:val="0"/>
      <w:iCs w:val="0"/>
      <w:sz w:val="21"/>
      <w:szCs w:val="21"/>
    </w:rPr>
  </w:style>
  <w:style w:type="paragraph" w:styleId="ListParagraph">
    <w:name w:val="List Paragraph"/>
    <w:basedOn w:val="Normal"/>
    <w:uiPriority w:val="34"/>
    <w:semiHidden/>
    <w:qFormat/>
    <w:rsid w:val="00EA18E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376E"/>
    <w:pPr>
      <w:spacing w:line="259" w:lineRule="auto"/>
      <w:outlineLvl w:val="9"/>
    </w:pPr>
    <w:rPr>
      <w:b w:val="0"/>
      <w:color w:val="0D294E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18376E"/>
    <w:pPr>
      <w:spacing w:after="100" w:line="259" w:lineRule="auto"/>
      <w:ind w:left="220"/>
    </w:pPr>
    <w:rPr>
      <w:rFonts w:eastAsiaTheme="minorEastAsia"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18376E"/>
    <w:pPr>
      <w:spacing w:after="100" w:line="259" w:lineRule="auto"/>
    </w:pPr>
    <w:rPr>
      <w:rFonts w:eastAsiaTheme="minorEastAsia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8376E"/>
    <w:pPr>
      <w:spacing w:after="100" w:line="259" w:lineRule="auto"/>
      <w:ind w:left="440"/>
    </w:pPr>
    <w:rPr>
      <w:rFonts w:eastAsiaTheme="minorEastAsia" w:cs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0C551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lang w:val="en-ZA" w:eastAsia="en-GB"/>
    </w:rPr>
  </w:style>
  <w:style w:type="character" w:customStyle="1" w:styleId="apple-converted-space">
    <w:name w:val="apple-converted-space"/>
    <w:basedOn w:val="DefaultParagraphFont"/>
    <w:rsid w:val="00756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19" Type="http://schemas.openxmlformats.org/officeDocument/2006/relationships/image" Target="media/image4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kosi\AppData\Roaming\Microsoft\Templates\Jazzy%20student%20report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96C1FD4-0297-4964-951B-F0E9E3A549E1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ZA"/>
        </a:p>
      </dgm:t>
    </dgm:pt>
    <dgm:pt modelId="{40809F62-6FAB-4CE4-8A0F-139B7878BF66}">
      <dgm:prSet phldrT="[Text]"/>
      <dgm:spPr/>
      <dgm:t>
        <a:bodyPr/>
        <a:lstStyle/>
        <a:p>
          <a:endParaRPr lang="en-ZA"/>
        </a:p>
        <a:p>
          <a:r>
            <a:rPr lang="en-ZA"/>
            <a:t>HOME</a:t>
          </a:r>
        </a:p>
      </dgm:t>
    </dgm:pt>
    <dgm:pt modelId="{7DAC5EE4-DA88-491D-A575-A90967FC99DC}" type="parTrans" cxnId="{46169F7E-F79D-4318-BE9B-A7D6973C47A6}">
      <dgm:prSet/>
      <dgm:spPr/>
      <dgm:t>
        <a:bodyPr/>
        <a:lstStyle/>
        <a:p>
          <a:endParaRPr lang="en-ZA"/>
        </a:p>
      </dgm:t>
    </dgm:pt>
    <dgm:pt modelId="{0ADD170B-B417-4B0C-BD50-D8F404763A89}" type="sibTrans" cxnId="{46169F7E-F79D-4318-BE9B-A7D6973C47A6}">
      <dgm:prSet/>
      <dgm:spPr/>
      <dgm:t>
        <a:bodyPr/>
        <a:lstStyle/>
        <a:p>
          <a:endParaRPr lang="en-ZA"/>
        </a:p>
      </dgm:t>
    </dgm:pt>
    <dgm:pt modelId="{ACADA3A0-354A-493D-A78A-F92B2856B7A7}">
      <dgm:prSet phldrT="[Text]"/>
      <dgm:spPr/>
      <dgm:t>
        <a:bodyPr/>
        <a:lstStyle/>
        <a:p>
          <a:r>
            <a:rPr lang="en-ZA"/>
            <a:t>ABOUT</a:t>
          </a:r>
        </a:p>
      </dgm:t>
    </dgm:pt>
    <dgm:pt modelId="{D7DB092A-5883-4C5A-9C4D-589CB67D3229}" type="parTrans" cxnId="{C929DEED-0F46-4CD6-AB8F-6CAB521FEB2F}">
      <dgm:prSet/>
      <dgm:spPr/>
      <dgm:t>
        <a:bodyPr/>
        <a:lstStyle/>
        <a:p>
          <a:endParaRPr lang="en-ZA"/>
        </a:p>
        <a:p>
          <a:endParaRPr lang="en-ZA"/>
        </a:p>
        <a:p>
          <a:endParaRPr lang="en-ZA"/>
        </a:p>
        <a:p>
          <a:endParaRPr lang="en-ZA"/>
        </a:p>
        <a:p>
          <a:endParaRPr lang="en-ZA"/>
        </a:p>
        <a:p>
          <a:endParaRPr lang="en-ZA"/>
        </a:p>
        <a:p>
          <a:endParaRPr lang="en-ZA"/>
        </a:p>
      </dgm:t>
    </dgm:pt>
    <dgm:pt modelId="{9C51174A-4624-4702-AB93-686D80519A3D}" type="sibTrans" cxnId="{C929DEED-0F46-4CD6-AB8F-6CAB521FEB2F}">
      <dgm:prSet/>
      <dgm:spPr/>
      <dgm:t>
        <a:bodyPr/>
        <a:lstStyle/>
        <a:p>
          <a:endParaRPr lang="en-ZA"/>
        </a:p>
      </dgm:t>
    </dgm:pt>
    <dgm:pt modelId="{C509B530-BCAF-41BD-A54C-B413B07827B7}">
      <dgm:prSet phldrT="[Text]"/>
      <dgm:spPr/>
      <dgm:t>
        <a:bodyPr/>
        <a:lstStyle/>
        <a:p>
          <a:r>
            <a:rPr lang="en-ZA"/>
            <a:t>INDEX</a:t>
          </a:r>
        </a:p>
      </dgm:t>
    </dgm:pt>
    <dgm:pt modelId="{729E0490-E679-4A4D-8809-BB0358F174C2}" type="parTrans" cxnId="{7B6C0486-EC0F-4591-9FE5-F9DCB9EC0C38}">
      <dgm:prSet/>
      <dgm:spPr/>
      <dgm:t>
        <a:bodyPr/>
        <a:lstStyle/>
        <a:p>
          <a:endParaRPr lang="en-ZA"/>
        </a:p>
      </dgm:t>
    </dgm:pt>
    <dgm:pt modelId="{3AB7F29F-36C9-46B4-8916-F7B35A239617}" type="sibTrans" cxnId="{7B6C0486-EC0F-4591-9FE5-F9DCB9EC0C38}">
      <dgm:prSet/>
      <dgm:spPr/>
      <dgm:t>
        <a:bodyPr/>
        <a:lstStyle/>
        <a:p>
          <a:endParaRPr lang="en-ZA"/>
        </a:p>
      </dgm:t>
    </dgm:pt>
    <dgm:pt modelId="{4BD41534-C854-4B22-BF91-2AC96D0B6B0D}">
      <dgm:prSet phldrT="[Text]"/>
      <dgm:spPr/>
      <dgm:t>
        <a:bodyPr/>
        <a:lstStyle/>
        <a:p>
          <a:r>
            <a:rPr lang="en-ZA"/>
            <a:t>PRODUCT</a:t>
          </a:r>
        </a:p>
      </dgm:t>
    </dgm:pt>
    <dgm:pt modelId="{A80D7AA3-3B06-4620-83C4-6BBDAC2E501B}" type="parTrans" cxnId="{546DB36A-745A-4DB8-9E59-9321091B2139}">
      <dgm:prSet/>
      <dgm:spPr/>
      <dgm:t>
        <a:bodyPr/>
        <a:lstStyle/>
        <a:p>
          <a:endParaRPr lang="en-ZA"/>
        </a:p>
      </dgm:t>
    </dgm:pt>
    <dgm:pt modelId="{1B13EB94-B261-4AD5-9E12-CFD15BB0337B}" type="sibTrans" cxnId="{546DB36A-745A-4DB8-9E59-9321091B2139}">
      <dgm:prSet/>
      <dgm:spPr/>
      <dgm:t>
        <a:bodyPr/>
        <a:lstStyle/>
        <a:p>
          <a:endParaRPr lang="en-ZA"/>
        </a:p>
      </dgm:t>
    </dgm:pt>
    <dgm:pt modelId="{6E14B683-9A6F-4FFF-9BEC-FC9733B0E478}">
      <dgm:prSet phldrT="[Text]"/>
      <dgm:spPr/>
      <dgm:t>
        <a:bodyPr/>
        <a:lstStyle/>
        <a:p>
          <a:r>
            <a:rPr lang="en-ZA"/>
            <a:t>CONTACT US</a:t>
          </a:r>
        </a:p>
      </dgm:t>
    </dgm:pt>
    <dgm:pt modelId="{A889979E-E453-4ECA-A9DD-735CFF90DECA}" type="parTrans" cxnId="{FB411918-0584-4518-A382-E56F31FC1406}">
      <dgm:prSet/>
      <dgm:spPr/>
      <dgm:t>
        <a:bodyPr/>
        <a:lstStyle/>
        <a:p>
          <a:endParaRPr lang="en-ZA"/>
        </a:p>
      </dgm:t>
    </dgm:pt>
    <dgm:pt modelId="{503CCE7E-4C8E-4B13-A8AE-7416D2C3550D}" type="sibTrans" cxnId="{FB411918-0584-4518-A382-E56F31FC1406}">
      <dgm:prSet/>
      <dgm:spPr/>
    </dgm:pt>
    <dgm:pt modelId="{197B04E5-26DD-446F-95F7-A85961880104}" type="pres">
      <dgm:prSet presAssocID="{496C1FD4-0297-4964-951B-F0E9E3A549E1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6373AF0-7E1D-4D19-AD2D-FBDD6615D500}" type="pres">
      <dgm:prSet presAssocID="{40809F62-6FAB-4CE4-8A0F-139B7878BF66}" presName="root1" presStyleCnt="0"/>
      <dgm:spPr/>
    </dgm:pt>
    <dgm:pt modelId="{EF1CD22D-0699-4205-9D72-8F8E50FCFEBD}" type="pres">
      <dgm:prSet presAssocID="{40809F62-6FAB-4CE4-8A0F-139B7878BF66}" presName="LevelOneTextNode" presStyleLbl="node0" presStyleIdx="0" presStyleCnt="1">
        <dgm:presLayoutVars>
          <dgm:chPref val="3"/>
        </dgm:presLayoutVars>
      </dgm:prSet>
      <dgm:spPr/>
    </dgm:pt>
    <dgm:pt modelId="{D44480ED-7A47-43B6-AF25-ACD5AD101A59}" type="pres">
      <dgm:prSet presAssocID="{40809F62-6FAB-4CE4-8A0F-139B7878BF66}" presName="level2hierChild" presStyleCnt="0"/>
      <dgm:spPr/>
    </dgm:pt>
    <dgm:pt modelId="{B6FD8F92-4CE2-498E-B790-6E76F6BCB8EE}" type="pres">
      <dgm:prSet presAssocID="{D7DB092A-5883-4C5A-9C4D-589CB67D3229}" presName="conn2-1" presStyleLbl="parChTrans1D2" presStyleIdx="0" presStyleCnt="4"/>
      <dgm:spPr/>
    </dgm:pt>
    <dgm:pt modelId="{83095087-2E67-4089-A0BC-5B861D06E314}" type="pres">
      <dgm:prSet presAssocID="{D7DB092A-5883-4C5A-9C4D-589CB67D3229}" presName="connTx" presStyleLbl="parChTrans1D2" presStyleIdx="0" presStyleCnt="4"/>
      <dgm:spPr/>
    </dgm:pt>
    <dgm:pt modelId="{B72EC9FA-261F-4698-9750-3FCDADA6C447}" type="pres">
      <dgm:prSet presAssocID="{ACADA3A0-354A-493D-A78A-F92B2856B7A7}" presName="root2" presStyleCnt="0"/>
      <dgm:spPr/>
    </dgm:pt>
    <dgm:pt modelId="{8733EF73-5150-4525-AC7D-8FFB018B991E}" type="pres">
      <dgm:prSet presAssocID="{ACADA3A0-354A-493D-A78A-F92B2856B7A7}" presName="LevelTwoTextNode" presStyleLbl="node2" presStyleIdx="0" presStyleCnt="4">
        <dgm:presLayoutVars>
          <dgm:chPref val="3"/>
        </dgm:presLayoutVars>
      </dgm:prSet>
      <dgm:spPr/>
    </dgm:pt>
    <dgm:pt modelId="{23CADE50-92EC-4196-A581-4BA7DFBD0BD5}" type="pres">
      <dgm:prSet presAssocID="{ACADA3A0-354A-493D-A78A-F92B2856B7A7}" presName="level3hierChild" presStyleCnt="0"/>
      <dgm:spPr/>
    </dgm:pt>
    <dgm:pt modelId="{2AFA6203-562D-427A-B3B2-45D3544784BE}" type="pres">
      <dgm:prSet presAssocID="{729E0490-E679-4A4D-8809-BB0358F174C2}" presName="conn2-1" presStyleLbl="parChTrans1D2" presStyleIdx="1" presStyleCnt="4"/>
      <dgm:spPr/>
    </dgm:pt>
    <dgm:pt modelId="{32857FFD-3FD6-4A90-85FE-8194B53106BB}" type="pres">
      <dgm:prSet presAssocID="{729E0490-E679-4A4D-8809-BB0358F174C2}" presName="connTx" presStyleLbl="parChTrans1D2" presStyleIdx="1" presStyleCnt="4"/>
      <dgm:spPr/>
    </dgm:pt>
    <dgm:pt modelId="{0C9C7DD7-DB0A-4A64-8E2A-ACE4E012BF15}" type="pres">
      <dgm:prSet presAssocID="{C509B530-BCAF-41BD-A54C-B413B07827B7}" presName="root2" presStyleCnt="0"/>
      <dgm:spPr/>
    </dgm:pt>
    <dgm:pt modelId="{CC2DE035-06F3-446E-AE5B-8E9D4D946CD8}" type="pres">
      <dgm:prSet presAssocID="{C509B530-BCAF-41BD-A54C-B413B07827B7}" presName="LevelTwoTextNode" presStyleLbl="node2" presStyleIdx="1" presStyleCnt="4" custLinFactNeighborX="-956" custLinFactNeighborY="1391">
        <dgm:presLayoutVars>
          <dgm:chPref val="3"/>
        </dgm:presLayoutVars>
      </dgm:prSet>
      <dgm:spPr/>
    </dgm:pt>
    <dgm:pt modelId="{AE714B3D-6682-4ABF-A38F-616BEAA9F6C6}" type="pres">
      <dgm:prSet presAssocID="{C509B530-BCAF-41BD-A54C-B413B07827B7}" presName="level3hierChild" presStyleCnt="0"/>
      <dgm:spPr/>
    </dgm:pt>
    <dgm:pt modelId="{5AAC12A2-4559-4E37-9160-B276C8CF2E8A}" type="pres">
      <dgm:prSet presAssocID="{A80D7AA3-3B06-4620-83C4-6BBDAC2E501B}" presName="conn2-1" presStyleLbl="parChTrans1D2" presStyleIdx="2" presStyleCnt="4"/>
      <dgm:spPr/>
    </dgm:pt>
    <dgm:pt modelId="{F1CE2B47-DCC1-49A1-A7EE-D883831FBD2F}" type="pres">
      <dgm:prSet presAssocID="{A80D7AA3-3B06-4620-83C4-6BBDAC2E501B}" presName="connTx" presStyleLbl="parChTrans1D2" presStyleIdx="2" presStyleCnt="4"/>
      <dgm:spPr/>
    </dgm:pt>
    <dgm:pt modelId="{3D09287C-FF26-44F1-9EC8-FB857CDD2BBE}" type="pres">
      <dgm:prSet presAssocID="{4BD41534-C854-4B22-BF91-2AC96D0B6B0D}" presName="root2" presStyleCnt="0"/>
      <dgm:spPr/>
    </dgm:pt>
    <dgm:pt modelId="{974D3E32-4519-4F9D-B503-62BAD1DD6223}" type="pres">
      <dgm:prSet presAssocID="{4BD41534-C854-4B22-BF91-2AC96D0B6B0D}" presName="LevelTwoTextNode" presStyleLbl="node2" presStyleIdx="2" presStyleCnt="4">
        <dgm:presLayoutVars>
          <dgm:chPref val="3"/>
        </dgm:presLayoutVars>
      </dgm:prSet>
      <dgm:spPr/>
    </dgm:pt>
    <dgm:pt modelId="{AD7750C9-8071-4FFF-8C68-225539860011}" type="pres">
      <dgm:prSet presAssocID="{4BD41534-C854-4B22-BF91-2AC96D0B6B0D}" presName="level3hierChild" presStyleCnt="0"/>
      <dgm:spPr/>
    </dgm:pt>
    <dgm:pt modelId="{B392852D-1B65-45E3-A465-DCFD6C57F761}" type="pres">
      <dgm:prSet presAssocID="{A889979E-E453-4ECA-A9DD-735CFF90DECA}" presName="conn2-1" presStyleLbl="parChTrans1D2" presStyleIdx="3" presStyleCnt="4"/>
      <dgm:spPr/>
    </dgm:pt>
    <dgm:pt modelId="{C74CA820-FB40-49A7-974C-99E752C82F64}" type="pres">
      <dgm:prSet presAssocID="{A889979E-E453-4ECA-A9DD-735CFF90DECA}" presName="connTx" presStyleLbl="parChTrans1D2" presStyleIdx="3" presStyleCnt="4"/>
      <dgm:spPr/>
    </dgm:pt>
    <dgm:pt modelId="{0FD4276B-2867-4CB3-A577-FD6550A6B2AF}" type="pres">
      <dgm:prSet presAssocID="{6E14B683-9A6F-4FFF-9BEC-FC9733B0E478}" presName="root2" presStyleCnt="0"/>
      <dgm:spPr/>
    </dgm:pt>
    <dgm:pt modelId="{320F5CFE-A8E0-487C-A774-9F3A36F4468B}" type="pres">
      <dgm:prSet presAssocID="{6E14B683-9A6F-4FFF-9BEC-FC9733B0E478}" presName="LevelTwoTextNode" presStyleLbl="node2" presStyleIdx="3" presStyleCnt="4">
        <dgm:presLayoutVars>
          <dgm:chPref val="3"/>
        </dgm:presLayoutVars>
      </dgm:prSet>
      <dgm:spPr/>
    </dgm:pt>
    <dgm:pt modelId="{52150FAA-92C5-4DE8-99D8-65F72D331558}" type="pres">
      <dgm:prSet presAssocID="{6E14B683-9A6F-4FFF-9BEC-FC9733B0E478}" presName="level3hierChild" presStyleCnt="0"/>
      <dgm:spPr/>
    </dgm:pt>
  </dgm:ptLst>
  <dgm:cxnLst>
    <dgm:cxn modelId="{C33DC10E-43A2-4135-B7F6-C334AA912AF8}" type="presOf" srcId="{40809F62-6FAB-4CE4-8A0F-139B7878BF66}" destId="{EF1CD22D-0699-4205-9D72-8F8E50FCFEBD}" srcOrd="0" destOrd="0" presId="urn:microsoft.com/office/officeart/2008/layout/HorizontalMultiLevelHierarchy"/>
    <dgm:cxn modelId="{FB411918-0584-4518-A382-E56F31FC1406}" srcId="{40809F62-6FAB-4CE4-8A0F-139B7878BF66}" destId="{6E14B683-9A6F-4FFF-9BEC-FC9733B0E478}" srcOrd="3" destOrd="0" parTransId="{A889979E-E453-4ECA-A9DD-735CFF90DECA}" sibTransId="{503CCE7E-4C8E-4B13-A8AE-7416D2C3550D}"/>
    <dgm:cxn modelId="{EC9DDA19-B4AF-4729-92F2-4A1BA836EDB5}" type="presOf" srcId="{ACADA3A0-354A-493D-A78A-F92B2856B7A7}" destId="{8733EF73-5150-4525-AC7D-8FFB018B991E}" srcOrd="0" destOrd="0" presId="urn:microsoft.com/office/officeart/2008/layout/HorizontalMultiLevelHierarchy"/>
    <dgm:cxn modelId="{9BA4E82C-CD3B-459C-B518-1FABCEAC2844}" type="presOf" srcId="{A80D7AA3-3B06-4620-83C4-6BBDAC2E501B}" destId="{5AAC12A2-4559-4E37-9160-B276C8CF2E8A}" srcOrd="0" destOrd="0" presId="urn:microsoft.com/office/officeart/2008/layout/HorizontalMultiLevelHierarchy"/>
    <dgm:cxn modelId="{C503F061-47E3-4E3A-8893-64298D835C4B}" type="presOf" srcId="{496C1FD4-0297-4964-951B-F0E9E3A549E1}" destId="{197B04E5-26DD-446F-95F7-A85961880104}" srcOrd="0" destOrd="0" presId="urn:microsoft.com/office/officeart/2008/layout/HorizontalMultiLevelHierarchy"/>
    <dgm:cxn modelId="{3F86DA67-889A-4E6A-B69D-D44E75DD7EF2}" type="presOf" srcId="{D7DB092A-5883-4C5A-9C4D-589CB67D3229}" destId="{83095087-2E67-4089-A0BC-5B861D06E314}" srcOrd="1" destOrd="0" presId="urn:microsoft.com/office/officeart/2008/layout/HorizontalMultiLevelHierarchy"/>
    <dgm:cxn modelId="{546DB36A-745A-4DB8-9E59-9321091B2139}" srcId="{40809F62-6FAB-4CE4-8A0F-139B7878BF66}" destId="{4BD41534-C854-4B22-BF91-2AC96D0B6B0D}" srcOrd="2" destOrd="0" parTransId="{A80D7AA3-3B06-4620-83C4-6BBDAC2E501B}" sibTransId="{1B13EB94-B261-4AD5-9E12-CFD15BB0337B}"/>
    <dgm:cxn modelId="{5CD95D4F-6506-4A02-BDF5-5A70F3C9F5AB}" type="presOf" srcId="{729E0490-E679-4A4D-8809-BB0358F174C2}" destId="{2AFA6203-562D-427A-B3B2-45D3544784BE}" srcOrd="0" destOrd="0" presId="urn:microsoft.com/office/officeart/2008/layout/HorizontalMultiLevelHierarchy"/>
    <dgm:cxn modelId="{A2DA0D76-1778-450F-9065-C6CAFD370BF6}" type="presOf" srcId="{6E14B683-9A6F-4FFF-9BEC-FC9733B0E478}" destId="{320F5CFE-A8E0-487C-A774-9F3A36F4468B}" srcOrd="0" destOrd="0" presId="urn:microsoft.com/office/officeart/2008/layout/HorizontalMultiLevelHierarchy"/>
    <dgm:cxn modelId="{2DFC5977-7B02-46B1-8AF0-2CC32B39C68E}" type="presOf" srcId="{729E0490-E679-4A4D-8809-BB0358F174C2}" destId="{32857FFD-3FD6-4A90-85FE-8194B53106BB}" srcOrd="1" destOrd="0" presId="urn:microsoft.com/office/officeart/2008/layout/HorizontalMultiLevelHierarchy"/>
    <dgm:cxn modelId="{49F43D7C-FBFD-40B4-BC79-385E372B76AB}" type="presOf" srcId="{C509B530-BCAF-41BD-A54C-B413B07827B7}" destId="{CC2DE035-06F3-446E-AE5B-8E9D4D946CD8}" srcOrd="0" destOrd="0" presId="urn:microsoft.com/office/officeart/2008/layout/HorizontalMultiLevelHierarchy"/>
    <dgm:cxn modelId="{46169F7E-F79D-4318-BE9B-A7D6973C47A6}" srcId="{496C1FD4-0297-4964-951B-F0E9E3A549E1}" destId="{40809F62-6FAB-4CE4-8A0F-139B7878BF66}" srcOrd="0" destOrd="0" parTransId="{7DAC5EE4-DA88-491D-A575-A90967FC99DC}" sibTransId="{0ADD170B-B417-4B0C-BD50-D8F404763A89}"/>
    <dgm:cxn modelId="{7B6C0486-EC0F-4591-9FE5-F9DCB9EC0C38}" srcId="{40809F62-6FAB-4CE4-8A0F-139B7878BF66}" destId="{C509B530-BCAF-41BD-A54C-B413B07827B7}" srcOrd="1" destOrd="0" parTransId="{729E0490-E679-4A4D-8809-BB0358F174C2}" sibTransId="{3AB7F29F-36C9-46B4-8916-F7B35A239617}"/>
    <dgm:cxn modelId="{BAF6858C-0224-4F98-BA08-B1601806FE45}" type="presOf" srcId="{A80D7AA3-3B06-4620-83C4-6BBDAC2E501B}" destId="{F1CE2B47-DCC1-49A1-A7EE-D883831FBD2F}" srcOrd="1" destOrd="0" presId="urn:microsoft.com/office/officeart/2008/layout/HorizontalMultiLevelHierarchy"/>
    <dgm:cxn modelId="{CC9EAE8F-986F-430D-924B-486AB3E4DDFC}" type="presOf" srcId="{D7DB092A-5883-4C5A-9C4D-589CB67D3229}" destId="{B6FD8F92-4CE2-498E-B790-6E76F6BCB8EE}" srcOrd="0" destOrd="0" presId="urn:microsoft.com/office/officeart/2008/layout/HorizontalMultiLevelHierarchy"/>
    <dgm:cxn modelId="{D260DBBD-20FA-425F-AC4B-509CB1340214}" type="presOf" srcId="{A889979E-E453-4ECA-A9DD-735CFF90DECA}" destId="{B392852D-1B65-45E3-A465-DCFD6C57F761}" srcOrd="0" destOrd="0" presId="urn:microsoft.com/office/officeart/2008/layout/HorizontalMultiLevelHierarchy"/>
    <dgm:cxn modelId="{D2D9C9E1-09C1-4420-9D59-D18F2DA158B3}" type="presOf" srcId="{4BD41534-C854-4B22-BF91-2AC96D0B6B0D}" destId="{974D3E32-4519-4F9D-B503-62BAD1DD6223}" srcOrd="0" destOrd="0" presId="urn:microsoft.com/office/officeart/2008/layout/HorizontalMultiLevelHierarchy"/>
    <dgm:cxn modelId="{C929DEED-0F46-4CD6-AB8F-6CAB521FEB2F}" srcId="{40809F62-6FAB-4CE4-8A0F-139B7878BF66}" destId="{ACADA3A0-354A-493D-A78A-F92B2856B7A7}" srcOrd="0" destOrd="0" parTransId="{D7DB092A-5883-4C5A-9C4D-589CB67D3229}" sibTransId="{9C51174A-4624-4702-AB93-686D80519A3D}"/>
    <dgm:cxn modelId="{8574FBF7-D8E0-4BBF-A8EB-B887509AEF64}" type="presOf" srcId="{A889979E-E453-4ECA-A9DD-735CFF90DECA}" destId="{C74CA820-FB40-49A7-974C-99E752C82F64}" srcOrd="1" destOrd="0" presId="urn:microsoft.com/office/officeart/2008/layout/HorizontalMultiLevelHierarchy"/>
    <dgm:cxn modelId="{9B0B204A-85A2-4682-A5A6-DB3D369878D0}" type="presParOf" srcId="{197B04E5-26DD-446F-95F7-A85961880104}" destId="{96373AF0-7E1D-4D19-AD2D-FBDD6615D500}" srcOrd="0" destOrd="0" presId="urn:microsoft.com/office/officeart/2008/layout/HorizontalMultiLevelHierarchy"/>
    <dgm:cxn modelId="{2038804E-9E08-4CD5-9AA5-694BB9771020}" type="presParOf" srcId="{96373AF0-7E1D-4D19-AD2D-FBDD6615D500}" destId="{EF1CD22D-0699-4205-9D72-8F8E50FCFEBD}" srcOrd="0" destOrd="0" presId="urn:microsoft.com/office/officeart/2008/layout/HorizontalMultiLevelHierarchy"/>
    <dgm:cxn modelId="{5448D4BF-22EF-4928-925C-877F7DF9C42E}" type="presParOf" srcId="{96373AF0-7E1D-4D19-AD2D-FBDD6615D500}" destId="{D44480ED-7A47-43B6-AF25-ACD5AD101A59}" srcOrd="1" destOrd="0" presId="urn:microsoft.com/office/officeart/2008/layout/HorizontalMultiLevelHierarchy"/>
    <dgm:cxn modelId="{00D69A0B-459D-43C8-AE89-CEBCC7A4AD6A}" type="presParOf" srcId="{D44480ED-7A47-43B6-AF25-ACD5AD101A59}" destId="{B6FD8F92-4CE2-498E-B790-6E76F6BCB8EE}" srcOrd="0" destOrd="0" presId="urn:microsoft.com/office/officeart/2008/layout/HorizontalMultiLevelHierarchy"/>
    <dgm:cxn modelId="{DDDE9A04-F322-4D03-A9C6-D8318DCFE848}" type="presParOf" srcId="{B6FD8F92-4CE2-498E-B790-6E76F6BCB8EE}" destId="{83095087-2E67-4089-A0BC-5B861D06E314}" srcOrd="0" destOrd="0" presId="urn:microsoft.com/office/officeart/2008/layout/HorizontalMultiLevelHierarchy"/>
    <dgm:cxn modelId="{1E2E0A74-AE02-463C-AC8B-5EECDD22671C}" type="presParOf" srcId="{D44480ED-7A47-43B6-AF25-ACD5AD101A59}" destId="{B72EC9FA-261F-4698-9750-3FCDADA6C447}" srcOrd="1" destOrd="0" presId="urn:microsoft.com/office/officeart/2008/layout/HorizontalMultiLevelHierarchy"/>
    <dgm:cxn modelId="{C4EF7725-0513-45F5-A387-1C439374A98F}" type="presParOf" srcId="{B72EC9FA-261F-4698-9750-3FCDADA6C447}" destId="{8733EF73-5150-4525-AC7D-8FFB018B991E}" srcOrd="0" destOrd="0" presId="urn:microsoft.com/office/officeart/2008/layout/HorizontalMultiLevelHierarchy"/>
    <dgm:cxn modelId="{EB0CA25F-5A8B-4337-98F0-51E62363F324}" type="presParOf" srcId="{B72EC9FA-261F-4698-9750-3FCDADA6C447}" destId="{23CADE50-92EC-4196-A581-4BA7DFBD0BD5}" srcOrd="1" destOrd="0" presId="urn:microsoft.com/office/officeart/2008/layout/HorizontalMultiLevelHierarchy"/>
    <dgm:cxn modelId="{E2602CFD-6B2E-41E8-818C-178273E2E0DF}" type="presParOf" srcId="{D44480ED-7A47-43B6-AF25-ACD5AD101A59}" destId="{2AFA6203-562D-427A-B3B2-45D3544784BE}" srcOrd="2" destOrd="0" presId="urn:microsoft.com/office/officeart/2008/layout/HorizontalMultiLevelHierarchy"/>
    <dgm:cxn modelId="{EEAE1A1C-4E02-4B93-AAD5-B3195724999E}" type="presParOf" srcId="{2AFA6203-562D-427A-B3B2-45D3544784BE}" destId="{32857FFD-3FD6-4A90-85FE-8194B53106BB}" srcOrd="0" destOrd="0" presId="urn:microsoft.com/office/officeart/2008/layout/HorizontalMultiLevelHierarchy"/>
    <dgm:cxn modelId="{B2AF77B6-4C09-43C7-B199-DDB0884B1487}" type="presParOf" srcId="{D44480ED-7A47-43B6-AF25-ACD5AD101A59}" destId="{0C9C7DD7-DB0A-4A64-8E2A-ACE4E012BF15}" srcOrd="3" destOrd="0" presId="urn:microsoft.com/office/officeart/2008/layout/HorizontalMultiLevelHierarchy"/>
    <dgm:cxn modelId="{B55607B7-8EC6-4E4F-AB3B-0F31019D61CE}" type="presParOf" srcId="{0C9C7DD7-DB0A-4A64-8E2A-ACE4E012BF15}" destId="{CC2DE035-06F3-446E-AE5B-8E9D4D946CD8}" srcOrd="0" destOrd="0" presId="urn:microsoft.com/office/officeart/2008/layout/HorizontalMultiLevelHierarchy"/>
    <dgm:cxn modelId="{3A1E3C69-6028-4309-A2C7-AC6D608EC347}" type="presParOf" srcId="{0C9C7DD7-DB0A-4A64-8E2A-ACE4E012BF15}" destId="{AE714B3D-6682-4ABF-A38F-616BEAA9F6C6}" srcOrd="1" destOrd="0" presId="urn:microsoft.com/office/officeart/2008/layout/HorizontalMultiLevelHierarchy"/>
    <dgm:cxn modelId="{996251BE-47E7-4D12-A20F-AE7A4536C04A}" type="presParOf" srcId="{D44480ED-7A47-43B6-AF25-ACD5AD101A59}" destId="{5AAC12A2-4559-4E37-9160-B276C8CF2E8A}" srcOrd="4" destOrd="0" presId="urn:microsoft.com/office/officeart/2008/layout/HorizontalMultiLevelHierarchy"/>
    <dgm:cxn modelId="{0C0CDFB4-C85B-4E8C-9D01-02C9F3BB95F4}" type="presParOf" srcId="{5AAC12A2-4559-4E37-9160-B276C8CF2E8A}" destId="{F1CE2B47-DCC1-49A1-A7EE-D883831FBD2F}" srcOrd="0" destOrd="0" presId="urn:microsoft.com/office/officeart/2008/layout/HorizontalMultiLevelHierarchy"/>
    <dgm:cxn modelId="{384A0215-9712-4891-86C9-DE8492CC4F7F}" type="presParOf" srcId="{D44480ED-7A47-43B6-AF25-ACD5AD101A59}" destId="{3D09287C-FF26-44F1-9EC8-FB857CDD2BBE}" srcOrd="5" destOrd="0" presId="urn:microsoft.com/office/officeart/2008/layout/HorizontalMultiLevelHierarchy"/>
    <dgm:cxn modelId="{BAD4D7A2-1540-4BC9-AEF7-1C9B5E92D70C}" type="presParOf" srcId="{3D09287C-FF26-44F1-9EC8-FB857CDD2BBE}" destId="{974D3E32-4519-4F9D-B503-62BAD1DD6223}" srcOrd="0" destOrd="0" presId="urn:microsoft.com/office/officeart/2008/layout/HorizontalMultiLevelHierarchy"/>
    <dgm:cxn modelId="{A7AD7EB3-20E2-4E17-BED0-4519CAB0FF5D}" type="presParOf" srcId="{3D09287C-FF26-44F1-9EC8-FB857CDD2BBE}" destId="{AD7750C9-8071-4FFF-8C68-225539860011}" srcOrd="1" destOrd="0" presId="urn:microsoft.com/office/officeart/2008/layout/HorizontalMultiLevelHierarchy"/>
    <dgm:cxn modelId="{EA334223-9B2F-41B5-AAA7-8C01AE3710EE}" type="presParOf" srcId="{D44480ED-7A47-43B6-AF25-ACD5AD101A59}" destId="{B392852D-1B65-45E3-A465-DCFD6C57F761}" srcOrd="6" destOrd="0" presId="urn:microsoft.com/office/officeart/2008/layout/HorizontalMultiLevelHierarchy"/>
    <dgm:cxn modelId="{BE5CD47E-B062-4C96-A894-570BBFC69EEC}" type="presParOf" srcId="{B392852D-1B65-45E3-A465-DCFD6C57F761}" destId="{C74CA820-FB40-49A7-974C-99E752C82F64}" srcOrd="0" destOrd="0" presId="urn:microsoft.com/office/officeart/2008/layout/HorizontalMultiLevelHierarchy"/>
    <dgm:cxn modelId="{F2FB8396-83C5-406D-B79C-08AB8F69DD82}" type="presParOf" srcId="{D44480ED-7A47-43B6-AF25-ACD5AD101A59}" destId="{0FD4276B-2867-4CB3-A577-FD6550A6B2AF}" srcOrd="7" destOrd="0" presId="urn:microsoft.com/office/officeart/2008/layout/HorizontalMultiLevelHierarchy"/>
    <dgm:cxn modelId="{37A5D02E-9073-4117-ABB7-09D1060FD6EF}" type="presParOf" srcId="{0FD4276B-2867-4CB3-A577-FD6550A6B2AF}" destId="{320F5CFE-A8E0-487C-A774-9F3A36F4468B}" srcOrd="0" destOrd="0" presId="urn:microsoft.com/office/officeart/2008/layout/HorizontalMultiLevelHierarchy"/>
    <dgm:cxn modelId="{77617542-A94E-4F21-A320-7AE5CD93929D}" type="presParOf" srcId="{0FD4276B-2867-4CB3-A577-FD6550A6B2AF}" destId="{52150FAA-92C5-4DE8-99D8-65F72D331558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2852D-1B65-45E3-A465-DCFD6C57F761}">
      <dsp:nvSpPr>
        <dsp:cNvPr id="0" name=""/>
        <dsp:cNvSpPr/>
      </dsp:nvSpPr>
      <dsp:spPr>
        <a:xfrm>
          <a:off x="1850544" y="1600200"/>
          <a:ext cx="398897" cy="1140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9448" y="0"/>
              </a:lnTo>
              <a:lnTo>
                <a:pt x="199448" y="1140142"/>
              </a:lnTo>
              <a:lnTo>
                <a:pt x="398897" y="1140142"/>
              </a:lnTo>
            </a:path>
          </a:pathLst>
        </a:custGeom>
        <a:noFill/>
        <a:ln w="254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19795" y="2140073"/>
        <a:ext cx="60395" cy="60395"/>
      </dsp:txXfrm>
    </dsp:sp>
    <dsp:sp modelId="{5AAC12A2-4559-4E37-9160-B276C8CF2E8A}">
      <dsp:nvSpPr>
        <dsp:cNvPr id="0" name=""/>
        <dsp:cNvSpPr/>
      </dsp:nvSpPr>
      <dsp:spPr>
        <a:xfrm>
          <a:off x="1850544" y="1600200"/>
          <a:ext cx="398897" cy="3800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9448" y="0"/>
              </a:lnTo>
              <a:lnTo>
                <a:pt x="199448" y="380047"/>
              </a:lnTo>
              <a:lnTo>
                <a:pt x="398897" y="380047"/>
              </a:lnTo>
            </a:path>
          </a:pathLst>
        </a:custGeom>
        <a:noFill/>
        <a:ln w="254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36219" y="1776449"/>
        <a:ext cx="27547" cy="27547"/>
      </dsp:txXfrm>
    </dsp:sp>
    <dsp:sp modelId="{2AFA6203-562D-427A-B3B2-45D3544784BE}">
      <dsp:nvSpPr>
        <dsp:cNvPr id="0" name=""/>
        <dsp:cNvSpPr/>
      </dsp:nvSpPr>
      <dsp:spPr>
        <a:xfrm>
          <a:off x="1850544" y="1228610"/>
          <a:ext cx="379830" cy="371589"/>
        </a:xfrm>
        <a:custGeom>
          <a:avLst/>
          <a:gdLst/>
          <a:ahLst/>
          <a:cxnLst/>
          <a:rect l="0" t="0" r="0" b="0"/>
          <a:pathLst>
            <a:path>
              <a:moveTo>
                <a:pt x="0" y="371589"/>
              </a:moveTo>
              <a:lnTo>
                <a:pt x="189915" y="371589"/>
              </a:lnTo>
              <a:lnTo>
                <a:pt x="189915" y="0"/>
              </a:lnTo>
              <a:lnTo>
                <a:pt x="379830" y="0"/>
              </a:lnTo>
            </a:path>
          </a:pathLst>
        </a:custGeom>
        <a:noFill/>
        <a:ln w="254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27175" y="1401121"/>
        <a:ext cx="26568" cy="26568"/>
      </dsp:txXfrm>
    </dsp:sp>
    <dsp:sp modelId="{B6FD8F92-4CE2-498E-B790-6E76F6BCB8EE}">
      <dsp:nvSpPr>
        <dsp:cNvPr id="0" name=""/>
        <dsp:cNvSpPr/>
      </dsp:nvSpPr>
      <dsp:spPr>
        <a:xfrm>
          <a:off x="1850544" y="460057"/>
          <a:ext cx="398897" cy="1140142"/>
        </a:xfrm>
        <a:custGeom>
          <a:avLst/>
          <a:gdLst/>
          <a:ahLst/>
          <a:cxnLst/>
          <a:rect l="0" t="0" r="0" b="0"/>
          <a:pathLst>
            <a:path>
              <a:moveTo>
                <a:pt x="0" y="1140142"/>
              </a:moveTo>
              <a:lnTo>
                <a:pt x="199448" y="1140142"/>
              </a:lnTo>
              <a:lnTo>
                <a:pt x="199448" y="721059"/>
              </a:lnTo>
            </a:path>
            <a:path>
              <a:moveTo>
                <a:pt x="199448" y="419082"/>
              </a:moveTo>
              <a:lnTo>
                <a:pt x="199448" y="0"/>
              </a:lnTo>
              <a:lnTo>
                <a:pt x="398897" y="0"/>
              </a:lnTo>
            </a:path>
          </a:pathLst>
        </a:custGeom>
        <a:noFill/>
        <a:ln w="254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19795" y="879140"/>
        <a:ext cx="60395" cy="301977"/>
      </dsp:txXfrm>
    </dsp:sp>
    <dsp:sp modelId="{EF1CD22D-0699-4205-9D72-8F8E50FCFEBD}">
      <dsp:nvSpPr>
        <dsp:cNvPr id="0" name=""/>
        <dsp:cNvSpPr/>
      </dsp:nvSpPr>
      <dsp:spPr>
        <a:xfrm rot="16200000">
          <a:off x="-53693" y="1296162"/>
          <a:ext cx="3200400" cy="6080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800" kern="1200"/>
        </a:p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800" kern="1200"/>
            <a:t>HOME</a:t>
          </a:r>
        </a:p>
      </dsp:txBody>
      <dsp:txXfrm>
        <a:off x="-53693" y="1296162"/>
        <a:ext cx="3200400" cy="608076"/>
      </dsp:txXfrm>
    </dsp:sp>
    <dsp:sp modelId="{8733EF73-5150-4525-AC7D-8FFB018B991E}">
      <dsp:nvSpPr>
        <dsp:cNvPr id="0" name=""/>
        <dsp:cNvSpPr/>
      </dsp:nvSpPr>
      <dsp:spPr>
        <a:xfrm>
          <a:off x="2249442" y="156019"/>
          <a:ext cx="1994489" cy="6080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800" kern="1200"/>
            <a:t>ABOUT</a:t>
          </a:r>
        </a:p>
      </dsp:txBody>
      <dsp:txXfrm>
        <a:off x="2249442" y="156019"/>
        <a:ext cx="1994489" cy="608076"/>
      </dsp:txXfrm>
    </dsp:sp>
    <dsp:sp modelId="{CC2DE035-06F3-446E-AE5B-8E9D4D946CD8}">
      <dsp:nvSpPr>
        <dsp:cNvPr id="0" name=""/>
        <dsp:cNvSpPr/>
      </dsp:nvSpPr>
      <dsp:spPr>
        <a:xfrm>
          <a:off x="2230374" y="924572"/>
          <a:ext cx="1994489" cy="6080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800" kern="1200"/>
            <a:t>INDEX</a:t>
          </a:r>
        </a:p>
      </dsp:txBody>
      <dsp:txXfrm>
        <a:off x="2230374" y="924572"/>
        <a:ext cx="1994489" cy="608076"/>
      </dsp:txXfrm>
    </dsp:sp>
    <dsp:sp modelId="{974D3E32-4519-4F9D-B503-62BAD1DD6223}">
      <dsp:nvSpPr>
        <dsp:cNvPr id="0" name=""/>
        <dsp:cNvSpPr/>
      </dsp:nvSpPr>
      <dsp:spPr>
        <a:xfrm>
          <a:off x="2249442" y="1676209"/>
          <a:ext cx="1994489" cy="6080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800" kern="1200"/>
            <a:t>PRODUCT</a:t>
          </a:r>
        </a:p>
      </dsp:txBody>
      <dsp:txXfrm>
        <a:off x="2249442" y="1676209"/>
        <a:ext cx="1994489" cy="608076"/>
      </dsp:txXfrm>
    </dsp:sp>
    <dsp:sp modelId="{320F5CFE-A8E0-487C-A774-9F3A36F4468B}">
      <dsp:nvSpPr>
        <dsp:cNvPr id="0" name=""/>
        <dsp:cNvSpPr/>
      </dsp:nvSpPr>
      <dsp:spPr>
        <a:xfrm>
          <a:off x="2249442" y="2436304"/>
          <a:ext cx="1994489" cy="6080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800" kern="1200"/>
            <a:t>CONTACT US</a:t>
          </a:r>
        </a:p>
      </dsp:txBody>
      <dsp:txXfrm>
        <a:off x="2249442" y="2436304"/>
        <a:ext cx="1994489" cy="6080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96BBF26-234B-4885-965E-0EC572205B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6332F6-ACB6-4984-B229-DA3FF6BDB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DFF164-3CFC-443D-84DD-027A5EBE20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8A59C2-D2E8-40C9-83E6-36198F88A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6</TotalTime>
  <Pages>8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</dc:creator>
  <cp:keywords/>
  <dc:description/>
  <cp:lastModifiedBy>Phetoe Masello</cp:lastModifiedBy>
  <cp:revision>7</cp:revision>
  <dcterms:created xsi:type="dcterms:W3CDTF">2026-04-19T08:13:00Z</dcterms:created>
  <dcterms:modified xsi:type="dcterms:W3CDTF">2026-04-20T13:44:00Z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